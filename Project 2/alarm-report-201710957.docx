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D3E5D" w14:textId="77777777" w:rsidR="00317B3F" w:rsidRPr="00912913" w:rsidRDefault="00317B3F" w:rsidP="00317B3F">
      <w:pPr>
        <w:rPr>
          <w:color w:val="000000" w:themeColor="text1"/>
        </w:rPr>
      </w:pPr>
    </w:p>
    <w:p w14:paraId="628E595D" w14:textId="77777777" w:rsidR="00317B3F" w:rsidRPr="00912913" w:rsidRDefault="00317B3F" w:rsidP="00317B3F">
      <w:pPr>
        <w:rPr>
          <w:color w:val="000000" w:themeColor="text1"/>
        </w:rPr>
      </w:pPr>
    </w:p>
    <w:p w14:paraId="0A072DFD" w14:textId="77777777" w:rsidR="00317B3F" w:rsidRPr="00912913" w:rsidRDefault="00317B3F" w:rsidP="00317B3F">
      <w:pPr>
        <w:rPr>
          <w:color w:val="000000" w:themeColor="text1"/>
        </w:rPr>
      </w:pPr>
    </w:p>
    <w:p w14:paraId="507BF749" w14:textId="77777777" w:rsidR="00317B3F" w:rsidRPr="00912913" w:rsidRDefault="00317B3F" w:rsidP="003120D1">
      <w:pPr>
        <w:ind w:left="0"/>
        <w:rPr>
          <w:color w:val="000000" w:themeColor="text1"/>
        </w:rPr>
      </w:pPr>
    </w:p>
    <w:p w14:paraId="3ECA8416" w14:textId="77777777" w:rsidR="00E70BE3" w:rsidRPr="00912913" w:rsidRDefault="00E70BE3" w:rsidP="00317B3F">
      <w:pPr>
        <w:rPr>
          <w:color w:val="000000" w:themeColor="text1"/>
        </w:rPr>
      </w:pPr>
    </w:p>
    <w:p w14:paraId="7A3A0E4A" w14:textId="77777777" w:rsidR="00E70BE3" w:rsidRPr="00912913" w:rsidRDefault="00E70BE3" w:rsidP="00317B3F">
      <w:pPr>
        <w:rPr>
          <w:color w:val="000000" w:themeColor="text1"/>
        </w:rPr>
      </w:pPr>
    </w:p>
    <w:p w14:paraId="204325F8" w14:textId="77777777" w:rsidR="00317B3F" w:rsidRPr="00912913" w:rsidRDefault="00317B3F" w:rsidP="00317B3F">
      <w:pPr>
        <w:jc w:val="center"/>
        <w:rPr>
          <w:rFonts w:ascii="HY견고딕" w:eastAsia="HY견고딕"/>
          <w:color w:val="000000" w:themeColor="text1"/>
          <w:sz w:val="80"/>
          <w:szCs w:val="80"/>
        </w:rPr>
      </w:pPr>
      <w:r w:rsidRPr="00912913">
        <w:rPr>
          <w:rFonts w:ascii="HY견고딕" w:eastAsia="HY견고딕" w:hint="eastAsia"/>
          <w:color w:val="000000" w:themeColor="text1"/>
          <w:sz w:val="80"/>
          <w:szCs w:val="80"/>
        </w:rPr>
        <w:t>Operating System</w:t>
      </w:r>
    </w:p>
    <w:p w14:paraId="4B1462F3" w14:textId="77777777" w:rsidR="00E70BE3" w:rsidRPr="00912913" w:rsidRDefault="00E70BE3" w:rsidP="00317B3F">
      <w:pPr>
        <w:jc w:val="center"/>
        <w:rPr>
          <w:rFonts w:ascii="HY견고딕" w:eastAsia="HY견고딕"/>
          <w:color w:val="000000" w:themeColor="text1"/>
        </w:rPr>
      </w:pPr>
    </w:p>
    <w:p w14:paraId="6824E588" w14:textId="77777777" w:rsidR="00E70BE3" w:rsidRDefault="00E70BE3" w:rsidP="00317B3F">
      <w:pPr>
        <w:jc w:val="center"/>
        <w:rPr>
          <w:rFonts w:ascii="HY견고딕" w:eastAsia="HY견고딕"/>
          <w:color w:val="000000" w:themeColor="text1"/>
        </w:rPr>
      </w:pPr>
    </w:p>
    <w:p w14:paraId="6A8689C4" w14:textId="77777777" w:rsidR="00912913" w:rsidRDefault="00912913" w:rsidP="00317B3F">
      <w:pPr>
        <w:jc w:val="center"/>
        <w:rPr>
          <w:rFonts w:ascii="HY견고딕" w:eastAsia="HY견고딕"/>
          <w:color w:val="000000" w:themeColor="text1"/>
        </w:rPr>
      </w:pPr>
    </w:p>
    <w:p w14:paraId="46600B9B" w14:textId="77777777" w:rsidR="00912913" w:rsidRPr="00912913" w:rsidRDefault="00912913" w:rsidP="00317B3F">
      <w:pPr>
        <w:jc w:val="center"/>
        <w:rPr>
          <w:rFonts w:ascii="HY견고딕" w:eastAsia="HY견고딕"/>
          <w:color w:val="000000" w:themeColor="text1"/>
        </w:rPr>
      </w:pPr>
    </w:p>
    <w:p w14:paraId="6DAA0642" w14:textId="3E8498A2" w:rsidR="00E70BE3" w:rsidRDefault="00E70BE3" w:rsidP="00E70BE3">
      <w:pPr>
        <w:jc w:val="center"/>
        <w:rPr>
          <w:rFonts w:ascii="HY견고딕" w:eastAsia="HY견고딕"/>
          <w:color w:val="707070" w:themeColor="text2"/>
          <w:sz w:val="50"/>
          <w:szCs w:val="50"/>
          <w:u w:val="single"/>
        </w:rPr>
      </w:pPr>
      <w:r w:rsidRPr="00912913">
        <w:rPr>
          <w:rFonts w:ascii="HY견고딕" w:eastAsia="HY견고딕"/>
          <w:color w:val="707070" w:themeColor="text2"/>
          <w:sz w:val="50"/>
          <w:szCs w:val="50"/>
          <w:u w:val="single"/>
        </w:rPr>
        <w:t>Pintos Project #0</w:t>
      </w:r>
      <w:r w:rsidR="008E4192">
        <w:rPr>
          <w:rFonts w:ascii="HY견고딕" w:eastAsia="HY견고딕"/>
          <w:color w:val="707070" w:themeColor="text2"/>
          <w:sz w:val="50"/>
          <w:szCs w:val="50"/>
          <w:u w:val="single"/>
        </w:rPr>
        <w:t>2</w:t>
      </w:r>
    </w:p>
    <w:p w14:paraId="53FD7F65" w14:textId="6A28A0E9" w:rsidR="005B3A7C" w:rsidRPr="005B3A7C" w:rsidRDefault="008E4192" w:rsidP="00E70BE3">
      <w:pPr>
        <w:jc w:val="center"/>
        <w:rPr>
          <w:rFonts w:ascii="HY헤드라인M" w:eastAsia="HY헤드라인M" w:hAnsi="HY헤드라인M"/>
          <w:color w:val="747474" w:themeColor="background2" w:themeShade="80"/>
          <w:sz w:val="24"/>
          <w:szCs w:val="28"/>
        </w:rPr>
      </w:pPr>
      <w:r>
        <w:rPr>
          <w:rFonts w:ascii="HY헤드라인M" w:eastAsia="HY헤드라인M" w:hAnsi="HY헤드라인M" w:hint="eastAsia"/>
          <w:color w:val="747474" w:themeColor="background2" w:themeShade="80"/>
          <w:sz w:val="24"/>
          <w:szCs w:val="28"/>
        </w:rPr>
        <w:t>A</w:t>
      </w:r>
      <w:r>
        <w:rPr>
          <w:rFonts w:ascii="HY헤드라인M" w:eastAsia="HY헤드라인M" w:hAnsi="HY헤드라인M"/>
          <w:color w:val="747474" w:themeColor="background2" w:themeShade="80"/>
          <w:sz w:val="24"/>
          <w:szCs w:val="28"/>
        </w:rPr>
        <w:t xml:space="preserve">larm clock </w:t>
      </w:r>
      <w:r>
        <w:rPr>
          <w:rFonts w:ascii="HY헤드라인M" w:eastAsia="HY헤드라인M" w:hAnsi="HY헤드라인M" w:hint="eastAsia"/>
          <w:color w:val="747474" w:themeColor="background2" w:themeShade="80"/>
          <w:sz w:val="24"/>
          <w:szCs w:val="28"/>
        </w:rPr>
        <w:t>의 개선</w:t>
      </w:r>
    </w:p>
    <w:p w14:paraId="2EBF00B9" w14:textId="77777777" w:rsidR="00317B3F" w:rsidRPr="00912913" w:rsidRDefault="00317B3F" w:rsidP="00317B3F">
      <w:pPr>
        <w:jc w:val="center"/>
        <w:rPr>
          <w:color w:val="000000" w:themeColor="text1"/>
          <w:sz w:val="72"/>
          <w:szCs w:val="72"/>
        </w:rPr>
      </w:pPr>
    </w:p>
    <w:p w14:paraId="708B7EAA" w14:textId="77777777" w:rsidR="00317B3F" w:rsidRPr="00912913" w:rsidRDefault="00317B3F" w:rsidP="00317B3F">
      <w:pPr>
        <w:rPr>
          <w:color w:val="000000" w:themeColor="text1"/>
        </w:rPr>
      </w:pPr>
    </w:p>
    <w:p w14:paraId="32872836" w14:textId="77777777" w:rsidR="00317B3F" w:rsidRPr="00912913" w:rsidRDefault="00317B3F" w:rsidP="00317B3F">
      <w:pPr>
        <w:rPr>
          <w:color w:val="000000" w:themeColor="text1"/>
        </w:rPr>
      </w:pPr>
    </w:p>
    <w:p w14:paraId="061E5B30" w14:textId="77777777" w:rsidR="00317B3F" w:rsidRPr="005B3A7C" w:rsidRDefault="00317B3F" w:rsidP="00317B3F">
      <w:pPr>
        <w:rPr>
          <w:rFonts w:ascii="HY헤드라인M" w:eastAsia="HY헤드라인M" w:hAnsi="HY헤드라인M"/>
          <w:color w:val="000000" w:themeColor="text1"/>
          <w:sz w:val="32"/>
        </w:rPr>
      </w:pPr>
    </w:p>
    <w:p w14:paraId="16BA48C3" w14:textId="61F2AF87" w:rsidR="005B3A7C" w:rsidRDefault="005B3A7C" w:rsidP="005B3A7C">
      <w:pPr>
        <w:jc w:val="center"/>
        <w:rPr>
          <w:rFonts w:ascii="HY헤드라인M" w:eastAsia="HY헤드라인M" w:hAnsi="HY헤드라인M"/>
          <w:color w:val="000000" w:themeColor="text1"/>
          <w:sz w:val="32"/>
        </w:rPr>
      </w:pPr>
      <w:r>
        <w:rPr>
          <w:rFonts w:ascii="HY헤드라인M" w:eastAsia="HY헤드라인M" w:hAnsi="HY헤드라인M" w:hint="eastAsia"/>
          <w:color w:val="000000" w:themeColor="text1"/>
          <w:sz w:val="32"/>
        </w:rPr>
        <w:t>컴퓨터 과학과</w:t>
      </w:r>
    </w:p>
    <w:p w14:paraId="559D036C" w14:textId="29E02363" w:rsidR="00317B3F" w:rsidRPr="005B3A7C" w:rsidRDefault="00E70BE3" w:rsidP="00E70BE3">
      <w:pPr>
        <w:jc w:val="center"/>
        <w:rPr>
          <w:rFonts w:ascii="HY헤드라인M" w:eastAsia="HY헤드라인M" w:hAnsi="HY헤드라인M"/>
          <w:color w:val="000000" w:themeColor="text1"/>
          <w:sz w:val="32"/>
        </w:rPr>
      </w:pPr>
      <w:r w:rsidRPr="005B3A7C">
        <w:rPr>
          <w:rFonts w:ascii="HY헤드라인M" w:eastAsia="HY헤드라인M" w:hAnsi="HY헤드라인M" w:hint="eastAsia"/>
          <w:color w:val="000000" w:themeColor="text1"/>
          <w:sz w:val="32"/>
        </w:rPr>
        <w:t>2</w:t>
      </w:r>
      <w:r w:rsidRPr="005B3A7C">
        <w:rPr>
          <w:rFonts w:ascii="HY헤드라인M" w:eastAsia="HY헤드라인M" w:hAnsi="HY헤드라인M"/>
          <w:color w:val="000000" w:themeColor="text1"/>
          <w:sz w:val="32"/>
        </w:rPr>
        <w:t>01710957</w:t>
      </w:r>
    </w:p>
    <w:p w14:paraId="03992EEA" w14:textId="77777777" w:rsidR="00E70BE3" w:rsidRPr="005B3A7C" w:rsidRDefault="00E70BE3" w:rsidP="00E70BE3">
      <w:pPr>
        <w:jc w:val="center"/>
        <w:rPr>
          <w:rFonts w:ascii="HY헤드라인M" w:eastAsia="HY헤드라인M" w:hAnsi="HY헤드라인M"/>
          <w:color w:val="000000" w:themeColor="text1"/>
          <w:sz w:val="32"/>
        </w:rPr>
      </w:pPr>
      <w:r w:rsidRPr="005B3A7C">
        <w:rPr>
          <w:rFonts w:ascii="HY헤드라인M" w:eastAsia="HY헤드라인M" w:hAnsi="HY헤드라인M" w:hint="eastAsia"/>
          <w:color w:val="000000" w:themeColor="text1"/>
          <w:sz w:val="32"/>
        </w:rPr>
        <w:t>이유진</w:t>
      </w:r>
    </w:p>
    <w:p w14:paraId="26A970F8" w14:textId="77777777" w:rsidR="00E70BE3" w:rsidRPr="00912913" w:rsidRDefault="00E70BE3" w:rsidP="00E70BE3">
      <w:pPr>
        <w:jc w:val="center"/>
        <w:rPr>
          <w:color w:val="000000" w:themeColor="text1"/>
        </w:rPr>
      </w:pPr>
    </w:p>
    <w:p w14:paraId="4D5FA925" w14:textId="77777777" w:rsidR="00317B3F" w:rsidRDefault="00317B3F" w:rsidP="00317B3F">
      <w:pPr>
        <w:rPr>
          <w:color w:val="000000" w:themeColor="text1"/>
        </w:rPr>
      </w:pPr>
    </w:p>
    <w:p w14:paraId="69E8BC1E" w14:textId="77777777" w:rsidR="00D37240" w:rsidRDefault="00D37240" w:rsidP="00317B3F">
      <w:pPr>
        <w:rPr>
          <w:color w:val="000000" w:themeColor="text1"/>
        </w:rPr>
      </w:pPr>
    </w:p>
    <w:p w14:paraId="2085B646" w14:textId="77777777" w:rsidR="00D37240" w:rsidRDefault="00D37240" w:rsidP="00317B3F">
      <w:pPr>
        <w:rPr>
          <w:color w:val="000000" w:themeColor="text1"/>
        </w:rPr>
      </w:pPr>
    </w:p>
    <w:p w14:paraId="41052BD3" w14:textId="77777777" w:rsidR="0075219C" w:rsidRPr="00912913" w:rsidRDefault="0075219C" w:rsidP="00912913">
      <w:pPr>
        <w:ind w:left="0"/>
        <w:rPr>
          <w:color w:val="000000" w:themeColor="text1"/>
        </w:rPr>
      </w:pPr>
    </w:p>
    <w:sdt>
      <w:sdtPr>
        <w:rPr>
          <w:rFonts w:ascii="Consolas" w:hAnsi="Consolas" w:cs="맑은 고딕"/>
          <w:b w:val="0"/>
          <w:caps w:val="0"/>
          <w:color w:val="707070" w:themeColor="accent1"/>
          <w:spacing w:val="0"/>
          <w:sz w:val="22"/>
          <w:szCs w:val="22"/>
          <w:lang w:val="ko-KR"/>
        </w:rPr>
        <w:id w:val="-278732398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29F67B89" w14:textId="77777777" w:rsidR="00E227B7" w:rsidRDefault="00E227B7" w:rsidP="009B2A56">
          <w:pPr>
            <w:pStyle w:val="TOC"/>
            <w:ind w:left="220" w:right="220"/>
            <w:jc w:val="center"/>
            <w:rPr>
              <w:rFonts w:ascii="Consolas" w:hAnsi="Consolas" w:cs="맑은 고딕"/>
              <w:b w:val="0"/>
              <w:caps w:val="0"/>
              <w:color w:val="707070" w:themeColor="accent1"/>
              <w:spacing w:val="0"/>
              <w:sz w:val="22"/>
              <w:szCs w:val="22"/>
              <w:lang w:val="ko-KR"/>
            </w:rPr>
          </w:pPr>
        </w:p>
        <w:p w14:paraId="1FF792B8" w14:textId="50C4D399" w:rsidR="000C3AD5" w:rsidRPr="009B2A56" w:rsidRDefault="00D37240" w:rsidP="009B2A56">
          <w:pPr>
            <w:pStyle w:val="TOC"/>
            <w:ind w:left="220" w:right="220"/>
            <w:jc w:val="center"/>
            <w:rPr>
              <w:rFonts w:asciiTheme="majorEastAsia" w:eastAsiaTheme="majorEastAsia" w:hAnsiTheme="majorEastAsia"/>
              <w:color w:val="auto"/>
              <w:sz w:val="40"/>
              <w:lang w:val="ko-KR"/>
            </w:rPr>
          </w:pPr>
          <w:r w:rsidRPr="00DA35FA">
            <w:rPr>
              <w:rFonts w:asciiTheme="majorEastAsia" w:eastAsiaTheme="majorEastAsia" w:hAnsiTheme="majorEastAsia"/>
              <w:color w:val="auto"/>
              <w:sz w:val="40"/>
              <w:lang w:val="ko-KR"/>
            </w:rPr>
            <w:t>pintos project #0</w:t>
          </w:r>
          <w:r w:rsidR="003D3E53">
            <w:rPr>
              <w:rFonts w:asciiTheme="majorEastAsia" w:eastAsiaTheme="majorEastAsia" w:hAnsiTheme="majorEastAsia"/>
              <w:color w:val="auto"/>
              <w:sz w:val="40"/>
              <w:lang w:val="ko-KR"/>
            </w:rPr>
            <w:t>2</w:t>
          </w:r>
        </w:p>
        <w:p w14:paraId="77C46A04" w14:textId="77A45EF3" w:rsidR="000C3AD5" w:rsidRDefault="000C3AD5" w:rsidP="00ED6D8E">
          <w:pPr>
            <w:jc w:val="center"/>
            <w:rPr>
              <w:sz w:val="36"/>
              <w:lang w:val="ko-KR"/>
            </w:rPr>
          </w:pPr>
          <w:r w:rsidRPr="00DA35FA">
            <w:rPr>
              <w:sz w:val="36"/>
              <w:lang w:val="ko-KR"/>
            </w:rPr>
            <w:t>INDEX</w:t>
          </w:r>
        </w:p>
        <w:p w14:paraId="77DB925A" w14:textId="77777777" w:rsidR="00EC385D" w:rsidRDefault="00EC385D" w:rsidP="00ED6D8E">
          <w:pPr>
            <w:jc w:val="center"/>
            <w:rPr>
              <w:sz w:val="36"/>
              <w:lang w:val="ko-KR"/>
            </w:rPr>
          </w:pPr>
        </w:p>
        <w:p w14:paraId="500BF1D0" w14:textId="77777777" w:rsidR="009B2A56" w:rsidRPr="009B2A56" w:rsidRDefault="009B2A56" w:rsidP="00ED6D8E">
          <w:pPr>
            <w:jc w:val="center"/>
            <w:rPr>
              <w:sz w:val="16"/>
              <w:szCs w:val="16"/>
              <w:lang w:val="ko-KR"/>
            </w:rPr>
          </w:pPr>
        </w:p>
        <w:p w14:paraId="173A55E4" w14:textId="5687BBBD" w:rsidR="0094532B" w:rsidRPr="005C53DA" w:rsidRDefault="00110FA6" w:rsidP="0094532B">
          <w:pPr>
            <w:ind w:left="0" w:firstLineChars="100" w:firstLine="220"/>
            <w:jc w:val="center"/>
            <w:rPr>
              <w:b/>
              <w:lang w:val="ko-KR"/>
            </w:rPr>
          </w:pPr>
          <w:r>
            <w:rPr>
              <w:rFonts w:hint="eastAsia"/>
              <w:b/>
              <w:lang w:val="ko-KR"/>
            </w:rPr>
            <w:t>프로젝트</w:t>
          </w:r>
          <w:bookmarkStart w:id="0" w:name="_GoBack"/>
          <w:bookmarkEnd w:id="0"/>
          <w:r w:rsidR="0094532B">
            <w:rPr>
              <w:rFonts w:hint="eastAsia"/>
              <w:b/>
              <w:lang w:val="ko-KR"/>
            </w:rPr>
            <w:t xml:space="preserve"> </w:t>
          </w:r>
          <w:r w:rsidR="0094532B">
            <w:rPr>
              <w:rFonts w:hint="eastAsia"/>
              <w:b/>
              <w:lang w:val="ko-KR"/>
            </w:rPr>
            <w:t>내용</w:t>
          </w:r>
        </w:p>
        <w:p w14:paraId="5E90B03B" w14:textId="77777777" w:rsidR="00DA35FA" w:rsidRPr="00DA35FA" w:rsidRDefault="00DA35FA" w:rsidP="000C3AD5">
          <w:pPr>
            <w:rPr>
              <w:sz w:val="18"/>
              <w:lang w:val="ko-KR"/>
            </w:rPr>
          </w:pPr>
        </w:p>
        <w:p w14:paraId="0BA61A56" w14:textId="48849F09" w:rsidR="00AC711F" w:rsidRDefault="00D37240">
          <w:pPr>
            <w:pStyle w:val="1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5428" w:history="1">
            <w:r w:rsidR="00AC711F" w:rsidRPr="003B48DA">
              <w:rPr>
                <w:rStyle w:val="afe"/>
                <w:noProof/>
              </w:rPr>
              <w:t>&lt;</w:t>
            </w:r>
            <w:r w:rsidR="00AC711F" w:rsidRPr="003B48DA">
              <w:rPr>
                <w:rStyle w:val="afe"/>
                <w:noProof/>
              </w:rPr>
              <w:t>문제정의</w:t>
            </w:r>
            <w:r w:rsidR="00AC711F" w:rsidRPr="003B48DA">
              <w:rPr>
                <w:rStyle w:val="afe"/>
                <w:noProof/>
              </w:rPr>
              <w:t>&gt;</w:t>
            </w:r>
            <w:r w:rsidR="00AC711F">
              <w:rPr>
                <w:noProof/>
                <w:webHidden/>
              </w:rPr>
              <w:tab/>
            </w:r>
            <w:r w:rsidR="00AC711F">
              <w:rPr>
                <w:noProof/>
                <w:webHidden/>
              </w:rPr>
              <w:fldChar w:fldCharType="begin"/>
            </w:r>
            <w:r w:rsidR="00AC711F">
              <w:rPr>
                <w:noProof/>
                <w:webHidden/>
              </w:rPr>
              <w:instrText xml:space="preserve"> PAGEREF _Toc9455428 \h </w:instrText>
            </w:r>
            <w:r w:rsidR="00AC711F">
              <w:rPr>
                <w:noProof/>
                <w:webHidden/>
              </w:rPr>
            </w:r>
            <w:r w:rsidR="00AC711F"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3</w:t>
            </w:r>
            <w:r w:rsidR="00AC711F">
              <w:rPr>
                <w:noProof/>
                <w:webHidden/>
              </w:rPr>
              <w:fldChar w:fldCharType="end"/>
            </w:r>
          </w:hyperlink>
        </w:p>
        <w:p w14:paraId="7E4D07E4" w14:textId="05552197" w:rsidR="00AC711F" w:rsidRDefault="00AC711F">
          <w:pPr>
            <w:pStyle w:val="1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29" w:history="1">
            <w:r w:rsidRPr="003B48DA">
              <w:rPr>
                <w:rStyle w:val="afe"/>
                <w:noProof/>
              </w:rPr>
              <w:t>&lt;</w:t>
            </w:r>
            <w:r w:rsidRPr="003B48DA">
              <w:rPr>
                <w:rStyle w:val="afe"/>
                <w:noProof/>
              </w:rPr>
              <w:t>해결</w:t>
            </w:r>
            <w:r w:rsidRPr="003B48DA">
              <w:rPr>
                <w:rStyle w:val="afe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ADF0" w14:textId="5C4D8A8D" w:rsidR="00AC711F" w:rsidRDefault="00AC711F">
          <w:pPr>
            <w:pStyle w:val="10"/>
            <w:tabs>
              <w:tab w:val="right" w:leader="dot" w:pos="9736"/>
            </w:tabs>
            <w:rPr>
              <w:rStyle w:val="afe"/>
              <w:noProof/>
            </w:rPr>
          </w:pPr>
          <w:hyperlink w:anchor="_Toc9455430" w:history="1">
            <w:r w:rsidRPr="003B48DA">
              <w:rPr>
                <w:rStyle w:val="afe"/>
                <w:noProof/>
              </w:rPr>
              <w:t>&lt;</w:t>
            </w:r>
            <w:r w:rsidRPr="003B48DA">
              <w:rPr>
                <w:rStyle w:val="afe"/>
                <w:noProof/>
              </w:rPr>
              <w:t>테스트</w:t>
            </w:r>
            <w:r w:rsidRPr="003B48DA">
              <w:rPr>
                <w:rStyle w:val="afe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800C" w14:textId="4BFEA351" w:rsidR="00AC711F" w:rsidRPr="00AC711F" w:rsidRDefault="00AC711F" w:rsidP="00AC711F">
          <w:pPr>
            <w:ind w:left="0" w:firstLineChars="100" w:firstLine="220"/>
            <w:jc w:val="center"/>
            <w:rPr>
              <w:rFonts w:hint="eastAsia"/>
              <w:noProof/>
            </w:rPr>
          </w:pPr>
          <w:r>
            <w:rPr>
              <w:rFonts w:hint="eastAsia"/>
              <w:b/>
              <w:noProof/>
              <w:lang w:val="ko-KR"/>
            </w:rPr>
            <w:t>수정한</w:t>
          </w:r>
          <w:r>
            <w:rPr>
              <w:rFonts w:hint="eastAsia"/>
              <w:b/>
              <w:noProof/>
              <w:lang w:val="ko-KR"/>
            </w:rPr>
            <w:t xml:space="preserve"> </w:t>
          </w:r>
          <w:r>
            <w:rPr>
              <w:rFonts w:hint="eastAsia"/>
              <w:b/>
              <w:noProof/>
              <w:lang w:val="ko-KR"/>
            </w:rPr>
            <w:t>소스코드</w:t>
          </w:r>
          <w:r>
            <w:rPr>
              <w:rFonts w:hint="eastAsia"/>
              <w:b/>
              <w:noProof/>
              <w:lang w:val="ko-KR"/>
            </w:rPr>
            <w:t xml:space="preserve"> </w:t>
          </w:r>
          <w:r>
            <w:rPr>
              <w:rFonts w:hint="eastAsia"/>
              <w:b/>
              <w:noProof/>
              <w:lang w:val="ko-KR"/>
            </w:rPr>
            <w:t>및</w:t>
          </w:r>
          <w:r>
            <w:rPr>
              <w:rFonts w:hint="eastAsia"/>
              <w:b/>
              <w:noProof/>
              <w:lang w:val="ko-KR"/>
            </w:rPr>
            <w:t xml:space="preserve"> </w:t>
          </w:r>
          <w:r>
            <w:rPr>
              <w:rFonts w:hint="eastAsia"/>
              <w:b/>
              <w:noProof/>
              <w:lang w:val="ko-KR"/>
            </w:rPr>
            <w:t>테스트</w:t>
          </w:r>
          <w:r>
            <w:rPr>
              <w:rFonts w:hint="eastAsia"/>
              <w:b/>
              <w:noProof/>
              <w:lang w:val="ko-KR"/>
            </w:rPr>
            <w:t xml:space="preserve"> </w:t>
          </w:r>
          <w:r>
            <w:rPr>
              <w:rFonts w:hint="eastAsia"/>
              <w:b/>
              <w:noProof/>
              <w:lang w:val="ko-KR"/>
            </w:rPr>
            <w:t>결과</w:t>
          </w:r>
        </w:p>
        <w:p w14:paraId="3C01B09F" w14:textId="3201E2BE" w:rsidR="00AC711F" w:rsidRDefault="00AC711F">
          <w:pPr>
            <w:pStyle w:val="1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1" w:history="1">
            <w:r w:rsidRPr="003B48DA">
              <w:rPr>
                <w:rStyle w:val="afe"/>
                <w:noProof/>
              </w:rPr>
              <w:t>&lt;</w:t>
            </w:r>
            <w:r w:rsidRPr="003B48DA">
              <w:rPr>
                <w:rStyle w:val="afe"/>
                <w:noProof/>
              </w:rPr>
              <w:t>수정한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소스코드</w:t>
            </w:r>
            <w:r w:rsidRPr="003B48DA">
              <w:rPr>
                <w:rStyle w:val="afe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194E9" w14:textId="5C8F5B8C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2" w:history="1">
            <w:r w:rsidRPr="003B48DA">
              <w:rPr>
                <w:rStyle w:val="afe"/>
                <w:noProof/>
              </w:rPr>
              <w:t>자료구조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생성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및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함수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선언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7D9F" w14:textId="66A3B94C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3" w:history="1">
            <w:r w:rsidRPr="003B48DA">
              <w:rPr>
                <w:rStyle w:val="afe"/>
                <w:noProof/>
              </w:rPr>
              <w:t xml:space="preserve">timer_sleep() </w:t>
            </w:r>
            <w:r w:rsidRPr="003B48DA">
              <w:rPr>
                <w:rStyle w:val="afe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0178" w14:textId="0B7CF30A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4" w:history="1">
            <w:r w:rsidRPr="003B48DA">
              <w:rPr>
                <w:rStyle w:val="afe"/>
                <w:noProof/>
              </w:rPr>
              <w:t>less_cmp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F4817" w14:textId="1C2DB745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5" w:history="1">
            <w:r w:rsidRPr="003B48DA">
              <w:rPr>
                <w:rStyle w:val="afe"/>
                <w:noProof/>
              </w:rPr>
              <w:t>timer_interrupt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589E" w14:textId="47F60BEB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6" w:history="1">
            <w:r w:rsidRPr="003B48DA">
              <w:rPr>
                <w:rStyle w:val="afe"/>
                <w:noProof/>
              </w:rPr>
              <w:t>thread_check()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A36D" w14:textId="7750B0F4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7" w:history="1">
            <w:r w:rsidRPr="003B48DA">
              <w:rPr>
                <w:rStyle w:val="afe"/>
                <w:noProof/>
              </w:rPr>
              <w:t xml:space="preserve">run_action </w:t>
            </w:r>
            <w:r w:rsidRPr="003B48DA">
              <w:rPr>
                <w:rStyle w:val="afe"/>
                <w:noProof/>
              </w:rPr>
              <w:t>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8801" w14:textId="65D067B2" w:rsidR="00AC711F" w:rsidRDefault="00AC711F">
          <w:pPr>
            <w:pStyle w:val="1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8" w:history="1">
            <w:r w:rsidRPr="003B48DA">
              <w:rPr>
                <w:rStyle w:val="afe"/>
                <w:noProof/>
              </w:rPr>
              <w:t>&lt;</w:t>
            </w:r>
            <w:r w:rsidRPr="003B48DA">
              <w:rPr>
                <w:rStyle w:val="afe"/>
                <w:noProof/>
              </w:rPr>
              <w:t>테스트</w:t>
            </w:r>
            <w:r w:rsidRPr="003B48DA">
              <w:rPr>
                <w:rStyle w:val="afe"/>
                <w:noProof/>
              </w:rPr>
              <w:t xml:space="preserve"> </w:t>
            </w:r>
            <w:r w:rsidRPr="003B48DA">
              <w:rPr>
                <w:rStyle w:val="afe"/>
                <w:noProof/>
              </w:rPr>
              <w:t>결과</w:t>
            </w:r>
            <w:r w:rsidRPr="003B48DA">
              <w:rPr>
                <w:rStyle w:val="afe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56E6C" w14:textId="00A07EC6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39" w:history="1">
            <w:r w:rsidRPr="003B48DA">
              <w:rPr>
                <w:rStyle w:val="afe"/>
                <w:noProof/>
              </w:rPr>
              <w:t>alarm-multiple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9F9D4" w14:textId="418F8DDA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40" w:history="1">
            <w:r w:rsidRPr="003B48DA">
              <w:rPr>
                <w:rStyle w:val="afe"/>
                <w:noProof/>
              </w:rPr>
              <w:t>alarm-negative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216A0" w14:textId="61262371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41" w:history="1">
            <w:r w:rsidRPr="003B48DA">
              <w:rPr>
                <w:rStyle w:val="afe"/>
                <w:noProof/>
              </w:rPr>
              <w:t>alarm-single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E571" w14:textId="7089B0AE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42" w:history="1">
            <w:r w:rsidRPr="003B48DA">
              <w:rPr>
                <w:rStyle w:val="afe"/>
                <w:noProof/>
              </w:rPr>
              <w:t>alarm-zero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20DA" w14:textId="18C14488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43" w:history="1">
            <w:r w:rsidRPr="003B48DA">
              <w:rPr>
                <w:rStyle w:val="afe"/>
                <w:noProof/>
              </w:rPr>
              <w:t>alarm-simultaneous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2E53" w14:textId="3D7BB0FA" w:rsidR="00AC711F" w:rsidRDefault="00AC711F">
          <w:pPr>
            <w:pStyle w:val="20"/>
            <w:tabs>
              <w:tab w:val="right" w:leader="dot" w:pos="973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9455444" w:history="1">
            <w:r w:rsidRPr="003B48DA">
              <w:rPr>
                <w:rStyle w:val="afe"/>
                <w:noProof/>
              </w:rPr>
              <w:t>alarm-priority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_Toc9455444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32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D9A7" w14:textId="6FEE0046" w:rsidR="003D3E53" w:rsidRDefault="00D37240" w:rsidP="00E227B7">
          <w:pPr>
            <w:ind w:left="0"/>
            <w:rPr>
              <w:rFonts w:hint="eastAsia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8126CE4" w14:textId="0F5DA2A3" w:rsidR="00B5097B" w:rsidRDefault="00612FC7" w:rsidP="000579EB">
      <w:pPr>
        <w:pStyle w:val="a8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프로젝트 내용</w:t>
      </w:r>
    </w:p>
    <w:p w14:paraId="4E67C4BD" w14:textId="63E0A72C" w:rsidR="00B5097B" w:rsidRDefault="00B5097B" w:rsidP="00B5097B">
      <w:pPr>
        <w:pStyle w:val="1"/>
        <w:ind w:left="220" w:right="220"/>
      </w:pPr>
      <w:bookmarkStart w:id="1" w:name="_Toc9455428"/>
      <w:r>
        <w:rPr>
          <w:rFonts w:hint="eastAsia"/>
        </w:rPr>
        <w:t>&lt;</w:t>
      </w:r>
      <w:r w:rsidR="003D3E53">
        <w:rPr>
          <w:rFonts w:hint="eastAsia"/>
        </w:rPr>
        <w:t>문제정의</w:t>
      </w:r>
      <w:r>
        <w:t>&gt;</w:t>
      </w:r>
      <w:bookmarkEnd w:id="1"/>
    </w:p>
    <w:p w14:paraId="5E61BDCF" w14:textId="77777777" w:rsidR="00612FC7" w:rsidRDefault="003D3E53" w:rsidP="003A5ED4">
      <w:r>
        <w:t>‘devices/timer.c’</w:t>
      </w:r>
      <w:r>
        <w:t>에</w:t>
      </w:r>
      <w:r>
        <w:t xml:space="preserve"> </w:t>
      </w:r>
      <w:r>
        <w:t>정의되어</w:t>
      </w:r>
      <w:r>
        <w:t xml:space="preserve"> </w:t>
      </w:r>
      <w:r>
        <w:t>있는</w:t>
      </w:r>
      <w:r>
        <w:t xml:space="preserve"> timer_sleep() </w:t>
      </w:r>
      <w:r>
        <w:t>함수를</w:t>
      </w:r>
      <w:r>
        <w:t xml:space="preserve"> </w:t>
      </w:r>
      <w:r>
        <w:t>개선한다</w:t>
      </w:r>
      <w:r>
        <w:t xml:space="preserve">. </w:t>
      </w:r>
    </w:p>
    <w:p w14:paraId="4704EF46" w14:textId="231761B9" w:rsidR="00612FC7" w:rsidRDefault="003D3E53" w:rsidP="00612FC7">
      <w:r>
        <w:t>현재의</w:t>
      </w:r>
      <w:r>
        <w:t xml:space="preserve"> timer_sleep()</w:t>
      </w:r>
      <w:r>
        <w:t>은</w:t>
      </w:r>
      <w:r>
        <w:t xml:space="preserve"> </w:t>
      </w:r>
      <w:r>
        <w:t>기능적으로는</w:t>
      </w:r>
      <w:r>
        <w:t xml:space="preserve"> </w:t>
      </w:r>
      <w:r>
        <w:t>정상</w:t>
      </w:r>
      <w:r>
        <w:t xml:space="preserve"> </w:t>
      </w:r>
      <w:r>
        <w:t>동작하나</w:t>
      </w:r>
      <w:r w:rsidRPr="009C492D">
        <w:rPr>
          <w:b/>
        </w:rPr>
        <w:t>, busy waiting</w:t>
      </w:r>
      <w:r>
        <w:t xml:space="preserve"> </w:t>
      </w:r>
      <w:r>
        <w:t>방식으로</w:t>
      </w:r>
      <w:r>
        <w:t xml:space="preserve"> </w:t>
      </w:r>
      <w:r>
        <w:t>구현되어</w:t>
      </w:r>
      <w:r>
        <w:t xml:space="preserve"> </w:t>
      </w:r>
      <w:r>
        <w:t>있다</w:t>
      </w:r>
      <w:r>
        <w:t xml:space="preserve">. </w:t>
      </w:r>
      <w:r>
        <w:t>이를</w:t>
      </w:r>
      <w:r>
        <w:t xml:space="preserve"> busy waiting </w:t>
      </w:r>
      <w:r>
        <w:t>없이</w:t>
      </w:r>
      <w:r>
        <w:t xml:space="preserve"> </w:t>
      </w:r>
      <w:r>
        <w:t>수행하도록</w:t>
      </w:r>
      <w:r>
        <w:t xml:space="preserve"> </w:t>
      </w:r>
      <w:r>
        <w:t>수정하여</w:t>
      </w:r>
      <w:r>
        <w:t xml:space="preserve"> </w:t>
      </w:r>
      <w:r>
        <w:t>성능을</w:t>
      </w:r>
      <w:r>
        <w:t xml:space="preserve"> </w:t>
      </w:r>
      <w:r>
        <w:t>개선한다</w:t>
      </w:r>
    </w:p>
    <w:p w14:paraId="006D249C" w14:textId="1635118C" w:rsidR="00612FC7" w:rsidRDefault="00612FC7" w:rsidP="00612FC7">
      <w:pPr>
        <w:pStyle w:val="1"/>
        <w:ind w:left="220" w:right="220"/>
      </w:pPr>
      <w:bookmarkStart w:id="2" w:name="_Toc9455429"/>
      <w:r>
        <w:rPr>
          <w:rFonts w:hint="eastAsia"/>
        </w:rPr>
        <w:t>&lt;해결&gt;</w:t>
      </w:r>
      <w:bookmarkEnd w:id="2"/>
    </w:p>
    <w:p w14:paraId="07104468" w14:textId="161CF6AB" w:rsidR="009C492D" w:rsidRDefault="00612FC7" w:rsidP="009C492D">
      <w:r>
        <w:t>void timer_sleep (int64 t ticks)</w:t>
      </w:r>
      <w:r>
        <w:t>를</w:t>
      </w:r>
      <w:r>
        <w:t xml:space="preserve"> </w:t>
      </w:r>
      <w:r>
        <w:t>호출한</w:t>
      </w:r>
      <w:r>
        <w:t xml:space="preserve"> </w:t>
      </w:r>
      <w:r>
        <w:t>쓰레드를</w:t>
      </w:r>
      <w:r>
        <w:t xml:space="preserve"> </w:t>
      </w:r>
      <w:r>
        <w:t>현재</w:t>
      </w:r>
      <w:r>
        <w:t xml:space="preserve"> </w:t>
      </w:r>
      <w:r>
        <w:t>시각</w:t>
      </w:r>
      <w:r>
        <w:t xml:space="preserve"> </w:t>
      </w:r>
      <w:r>
        <w:t>기준으로</w:t>
      </w:r>
      <w:r>
        <w:t xml:space="preserve"> ticks </w:t>
      </w:r>
      <w:r>
        <w:t>시간이</w:t>
      </w:r>
      <w:r>
        <w:t xml:space="preserve"> </w:t>
      </w:r>
      <w:r>
        <w:t>경과할</w:t>
      </w:r>
      <w:r>
        <w:t xml:space="preserve"> </w:t>
      </w:r>
      <w:r>
        <w:t>때까지</w:t>
      </w:r>
      <w:r>
        <w:t xml:space="preserve"> block </w:t>
      </w:r>
      <w:r>
        <w:t>시키도록</w:t>
      </w:r>
      <w:r>
        <w:t xml:space="preserve"> </w:t>
      </w:r>
      <w:r>
        <w:t>수정한다</w:t>
      </w:r>
      <w:r>
        <w:t xml:space="preserve"> (ticks </w:t>
      </w:r>
      <w:r>
        <w:t>는</w:t>
      </w:r>
      <w:r>
        <w:t xml:space="preserve"> timer tick </w:t>
      </w:r>
      <w:r>
        <w:t>단위로</w:t>
      </w:r>
      <w:r>
        <w:t xml:space="preserve"> </w:t>
      </w:r>
      <w:r>
        <w:t>표시</w:t>
      </w:r>
      <w:r>
        <w:t xml:space="preserve">). </w:t>
      </w:r>
      <w:r>
        <w:t>이후</w:t>
      </w:r>
      <w:r>
        <w:t xml:space="preserve"> ticks timer tick </w:t>
      </w:r>
      <w:r>
        <w:t>이상이</w:t>
      </w:r>
      <w:r>
        <w:t xml:space="preserve"> </w:t>
      </w:r>
      <w:r>
        <w:t>경과하면</w:t>
      </w:r>
      <w:r>
        <w:t xml:space="preserve"> </w:t>
      </w:r>
      <w:r>
        <w:t>해당</w:t>
      </w:r>
      <w:r>
        <w:t xml:space="preserve"> thread </w:t>
      </w:r>
      <w:r>
        <w:t>를</w:t>
      </w:r>
      <w:r>
        <w:t xml:space="preserve"> ready </w:t>
      </w:r>
      <w:r>
        <w:t>상태로</w:t>
      </w:r>
      <w:r>
        <w:t xml:space="preserve"> </w:t>
      </w:r>
      <w:r>
        <w:t>전이시키면</w:t>
      </w:r>
      <w:r>
        <w:t xml:space="preserve"> </w:t>
      </w:r>
      <w:r>
        <w:t>된다</w:t>
      </w:r>
      <w:r>
        <w:t xml:space="preserve">. </w:t>
      </w:r>
      <w:r>
        <w:t>이를</w:t>
      </w:r>
      <w:r>
        <w:t xml:space="preserve"> </w:t>
      </w:r>
      <w:r>
        <w:t>위해</w:t>
      </w:r>
      <w:r>
        <w:t xml:space="preserve"> timer_sleep()</w:t>
      </w:r>
      <w:r>
        <w:t>에</w:t>
      </w:r>
      <w:r>
        <w:t xml:space="preserve"> </w:t>
      </w:r>
      <w:r>
        <w:t>의해</w:t>
      </w:r>
      <w:r>
        <w:t xml:space="preserve"> block </w:t>
      </w:r>
      <w:r>
        <w:t>된</w:t>
      </w:r>
      <w:r>
        <w:t xml:space="preserve"> </w:t>
      </w:r>
      <w:r>
        <w:t>스레드들이</w:t>
      </w:r>
      <w:r>
        <w:t xml:space="preserve"> </w:t>
      </w:r>
      <w:r>
        <w:t>대기할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리스트를</w:t>
      </w:r>
      <w:r>
        <w:t xml:space="preserve"> </w:t>
      </w:r>
      <w:r>
        <w:t>만들고</w:t>
      </w:r>
      <w:r>
        <w:t xml:space="preserve">, </w:t>
      </w:r>
      <w:r>
        <w:t>매</w:t>
      </w:r>
      <w:r>
        <w:t xml:space="preserve"> </w:t>
      </w:r>
      <w:r>
        <w:t>번</w:t>
      </w:r>
      <w:r>
        <w:t xml:space="preserve"> timer interrupt</w:t>
      </w:r>
      <w:r>
        <w:t>가</w:t>
      </w:r>
      <w:r>
        <w:t xml:space="preserve"> </w:t>
      </w:r>
      <w:r>
        <w:t>발생할</w:t>
      </w:r>
      <w:r>
        <w:t xml:space="preserve"> </w:t>
      </w:r>
      <w:r>
        <w:t>때마다</w:t>
      </w:r>
      <w:r>
        <w:t xml:space="preserve"> (</w:t>
      </w:r>
      <w:r>
        <w:t>즉</w:t>
      </w:r>
      <w:r>
        <w:t xml:space="preserve"> timer interrupt handler </w:t>
      </w:r>
      <w:r>
        <w:t>함수</w:t>
      </w:r>
      <w:r>
        <w:t xml:space="preserve"> timer_interrupt()</w:t>
      </w:r>
      <w:r>
        <w:t>에서</w:t>
      </w:r>
      <w:r>
        <w:t>) timer tick</w:t>
      </w:r>
      <w:r>
        <w:t>이</w:t>
      </w:r>
      <w:r>
        <w:t xml:space="preserve"> ticks </w:t>
      </w:r>
      <w:r>
        <w:t>이상</w:t>
      </w:r>
      <w:r>
        <w:t xml:space="preserve"> </w:t>
      </w:r>
      <w:r>
        <w:t>지났는지</w:t>
      </w:r>
      <w:r>
        <w:t xml:space="preserve"> </w:t>
      </w:r>
      <w:r>
        <w:t>검사하는</w:t>
      </w:r>
      <w:r>
        <w:t xml:space="preserve"> </w:t>
      </w:r>
      <w:r>
        <w:t>방식으로</w:t>
      </w:r>
      <w:r>
        <w:t xml:space="preserve"> </w:t>
      </w:r>
      <w:r>
        <w:t>구현한다</w:t>
      </w:r>
      <w:r>
        <w:t>.</w:t>
      </w:r>
    </w:p>
    <w:p w14:paraId="4A40C01F" w14:textId="77777777" w:rsidR="00612FC7" w:rsidRDefault="00612FC7" w:rsidP="00612FC7"/>
    <w:p w14:paraId="0CEEE288" w14:textId="38958DB3" w:rsidR="00612FC7" w:rsidRDefault="00612FC7" w:rsidP="00612FC7">
      <w:pPr>
        <w:pStyle w:val="1"/>
        <w:ind w:left="220" w:right="220"/>
      </w:pPr>
      <w:r>
        <w:t xml:space="preserve"> </w:t>
      </w:r>
      <w:bookmarkStart w:id="3" w:name="_Toc9455430"/>
      <w:r>
        <w:t>&lt;</w:t>
      </w:r>
      <w:r>
        <w:rPr>
          <w:rFonts w:hint="eastAsia"/>
        </w:rPr>
        <w:t>테스트&gt;</w:t>
      </w:r>
      <w:bookmarkEnd w:id="3"/>
    </w:p>
    <w:p w14:paraId="5C69D7A1" w14:textId="702FAA07" w:rsidR="00612FC7" w:rsidRDefault="00612FC7" w:rsidP="00612FC7">
      <w:r>
        <w:t>구현된</w:t>
      </w:r>
      <w:r>
        <w:t xml:space="preserve"> timer_sleep() </w:t>
      </w:r>
      <w:r>
        <w:t>함수가</w:t>
      </w:r>
      <w:r>
        <w:t xml:space="preserve"> </w:t>
      </w:r>
      <w:r>
        <w:t>제대로</w:t>
      </w:r>
      <w:r>
        <w:t xml:space="preserve"> </w:t>
      </w:r>
      <w:r>
        <w:t>동작하는지</w:t>
      </w:r>
      <w:r>
        <w:t xml:space="preserve"> </w:t>
      </w:r>
      <w:r>
        <w:t>여부는</w:t>
      </w:r>
      <w:r>
        <w:t xml:space="preserve"> </w:t>
      </w:r>
      <w:r>
        <w:t>테스트</w:t>
      </w:r>
      <w:r>
        <w:t xml:space="preserve"> alarm-single, alarm-multiple, alarm-simultaneous, alarm-priority, alarm-zero, alarm-negative </w:t>
      </w:r>
      <w:r>
        <w:t>를</w:t>
      </w:r>
      <w:r>
        <w:t xml:space="preserve"> </w:t>
      </w:r>
      <w:r>
        <w:t>사용하여</w:t>
      </w:r>
      <w:r>
        <w:t xml:space="preserve"> </w:t>
      </w:r>
      <w:r>
        <w:t>시험한다</w:t>
      </w:r>
      <w:r>
        <w:t xml:space="preserve"> (</w:t>
      </w:r>
      <w:r>
        <w:t>이</w:t>
      </w:r>
      <w:r>
        <w:t xml:space="preserve"> </w:t>
      </w:r>
      <w:r>
        <w:t>테스트들은</w:t>
      </w:r>
      <w:r>
        <w:t xml:space="preserve"> </w:t>
      </w:r>
      <w:r>
        <w:t>모두</w:t>
      </w:r>
      <w:r>
        <w:t xml:space="preserve"> timer_sleep() </w:t>
      </w:r>
      <w:r>
        <w:t>함수를</w:t>
      </w:r>
      <w:r>
        <w:t xml:space="preserve"> </w:t>
      </w:r>
      <w:r>
        <w:t>사용하는</w:t>
      </w:r>
      <w:r>
        <w:t xml:space="preserve"> </w:t>
      </w:r>
      <w:r>
        <w:t>프로그램들이다</w:t>
      </w:r>
      <w:r>
        <w:t xml:space="preserve">. </w:t>
      </w:r>
      <w:r>
        <w:t>따라서</w:t>
      </w:r>
      <w:r>
        <w:t xml:space="preserve"> </w:t>
      </w:r>
      <w:r>
        <w:t>원본</w:t>
      </w:r>
      <w:r>
        <w:t xml:space="preserve"> pintos </w:t>
      </w:r>
      <w:r>
        <w:t>커널에서의</w:t>
      </w:r>
      <w:r>
        <w:t xml:space="preserve"> </w:t>
      </w:r>
      <w:r>
        <w:t>이</w:t>
      </w:r>
      <w:r>
        <w:t xml:space="preserve"> </w:t>
      </w:r>
      <w:r>
        <w:t>테스트들의</w:t>
      </w:r>
      <w:r>
        <w:t xml:space="preserve"> </w:t>
      </w:r>
      <w:r>
        <w:t>결과와</w:t>
      </w:r>
      <w:r>
        <w:t xml:space="preserve"> timer_sleep() </w:t>
      </w:r>
      <w:r>
        <w:t>함수가</w:t>
      </w:r>
      <w:r>
        <w:t xml:space="preserve"> </w:t>
      </w:r>
      <w:r>
        <w:t>수정된</w:t>
      </w:r>
      <w:r>
        <w:t xml:space="preserve"> </w:t>
      </w:r>
      <w:r>
        <w:t>후의</w:t>
      </w:r>
      <w:r>
        <w:t xml:space="preserve"> </w:t>
      </w:r>
      <w:r>
        <w:t>결과가</w:t>
      </w:r>
      <w:r>
        <w:t xml:space="preserve"> </w:t>
      </w:r>
      <w:r>
        <w:t>동일하여야</w:t>
      </w:r>
      <w:r>
        <w:t xml:space="preserve"> </w:t>
      </w:r>
      <w:r>
        <w:t>한다</w:t>
      </w:r>
      <w:r>
        <w:t>)</w:t>
      </w:r>
    </w:p>
    <w:p w14:paraId="6F9AB950" w14:textId="1DC42C20" w:rsidR="009C492D" w:rsidRDefault="009C492D" w:rsidP="00612FC7"/>
    <w:p w14:paraId="09DD770F" w14:textId="102D2D1B" w:rsidR="009C492D" w:rsidRDefault="009C492D" w:rsidP="00612FC7"/>
    <w:p w14:paraId="30281032" w14:textId="0C020829" w:rsidR="009C492D" w:rsidRDefault="009C492D" w:rsidP="00612FC7"/>
    <w:p w14:paraId="44FFD700" w14:textId="25E7E721" w:rsidR="009C492D" w:rsidRDefault="009C492D" w:rsidP="00612FC7"/>
    <w:p w14:paraId="4C9AA572" w14:textId="63C9D2B0" w:rsidR="009C492D" w:rsidRDefault="009C492D" w:rsidP="00612FC7"/>
    <w:p w14:paraId="50A4A6B1" w14:textId="53C87076" w:rsidR="009C492D" w:rsidRDefault="009C492D" w:rsidP="009C492D">
      <w:pPr>
        <w:pStyle w:val="a8"/>
      </w:pPr>
      <w:r>
        <w:rPr>
          <w:rFonts w:hint="eastAsia"/>
        </w:rPr>
        <w:lastRenderedPageBreak/>
        <w:t>수정한 소스코드</w:t>
      </w:r>
      <w:r>
        <w:t xml:space="preserve"> </w:t>
      </w:r>
      <w:r>
        <w:rPr>
          <w:rFonts w:hint="eastAsia"/>
        </w:rPr>
        <w:t>및 테스트</w:t>
      </w:r>
      <w:r>
        <w:t xml:space="preserve"> </w:t>
      </w:r>
      <w:r>
        <w:rPr>
          <w:rFonts w:hint="eastAsia"/>
        </w:rPr>
        <w:t>결과</w:t>
      </w:r>
    </w:p>
    <w:p w14:paraId="5AC57D72" w14:textId="656A7121" w:rsidR="009C492D" w:rsidRDefault="009C492D" w:rsidP="009C492D">
      <w:pPr>
        <w:pStyle w:val="1"/>
        <w:ind w:left="220" w:right="220"/>
      </w:pPr>
      <w:bookmarkStart w:id="4" w:name="_Toc9455431"/>
      <w:r>
        <w:rPr>
          <w:rFonts w:hint="eastAsia"/>
        </w:rPr>
        <w:t>&lt;수정한 소스코드&gt;</w:t>
      </w:r>
      <w:bookmarkEnd w:id="4"/>
    </w:p>
    <w:p w14:paraId="079B5A1C" w14:textId="53CAA04E" w:rsidR="009C492D" w:rsidRDefault="009C492D" w:rsidP="009C492D">
      <w:pPr>
        <w:pStyle w:val="2"/>
      </w:pPr>
      <w:bookmarkStart w:id="5" w:name="_Toc9455432"/>
      <w:r>
        <w:rPr>
          <w:rFonts w:hint="eastAsia"/>
        </w:rPr>
        <w:t>자료구조</w:t>
      </w:r>
      <w: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bookmarkEnd w:id="5"/>
    </w:p>
    <w:p w14:paraId="6579C03F" w14:textId="1F74C5AD" w:rsidR="009C492D" w:rsidRDefault="009C492D" w:rsidP="009C492D">
      <w:r>
        <w:rPr>
          <w:rFonts w:hint="eastAsia"/>
          <w:noProof/>
        </w:rPr>
        <w:drawing>
          <wp:inline distT="0" distB="0" distL="0" distR="0" wp14:anchorId="160F761E" wp14:editId="01B1580F">
            <wp:extent cx="6188710" cy="20605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함수, 자료구조설정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428E" w14:textId="0B867755" w:rsidR="009C492D" w:rsidRDefault="009C492D" w:rsidP="009C492D"/>
    <w:p w14:paraId="48579878" w14:textId="77777777" w:rsidR="00A0782A" w:rsidRDefault="00A0782A" w:rsidP="009C492D"/>
    <w:p w14:paraId="76C99216" w14:textId="43344C15" w:rsidR="009C492D" w:rsidRDefault="009C492D" w:rsidP="009C492D">
      <w:r>
        <w:t>timer_sleep()</w:t>
      </w:r>
      <w:r>
        <w:t>에</w:t>
      </w:r>
      <w:r>
        <w:t xml:space="preserve"> </w:t>
      </w:r>
      <w:r>
        <w:t>의해</w:t>
      </w:r>
      <w:r>
        <w:t xml:space="preserve"> block </w:t>
      </w:r>
      <w:r>
        <w:t>된</w:t>
      </w:r>
      <w:r>
        <w:t xml:space="preserve"> </w:t>
      </w:r>
      <w:r>
        <w:t>스레드들이</w:t>
      </w:r>
      <w:r>
        <w:t xml:space="preserve"> </w:t>
      </w:r>
      <w:r>
        <w:t>대기할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리스트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ala</w:t>
      </w:r>
      <w:r>
        <w:rPr>
          <w:rFonts w:hint="eastAsia"/>
        </w:rPr>
        <w:t>r</w:t>
      </w:r>
      <w:r>
        <w:t>ms</w:t>
      </w:r>
      <w:r>
        <w:rPr>
          <w:rFonts w:hint="eastAsia"/>
        </w:rPr>
        <w:t>와</w:t>
      </w:r>
      <w:r>
        <w:rPr>
          <w:rFonts w:hint="eastAsia"/>
        </w:rPr>
        <w:t>,</w:t>
      </w:r>
      <w:r>
        <w:t xml:space="preserve"> alarm 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>자료구조를</w:t>
      </w:r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t>.</w:t>
      </w:r>
    </w:p>
    <w:p w14:paraId="13FB6D05" w14:textId="5CC9F1A4" w:rsidR="009C492D" w:rsidRDefault="009C492D" w:rsidP="009C492D">
      <w:r>
        <w:t>alarm</w:t>
      </w:r>
      <w:r w:rsidR="00B83A1F">
        <w:t xml:space="preserve"> </w:t>
      </w:r>
      <w:r w:rsidR="00600402">
        <w:rPr>
          <w:rFonts w:hint="eastAsia"/>
        </w:rPr>
        <w:t>은</w:t>
      </w:r>
      <w:r w:rsidR="00600402">
        <w:rPr>
          <w:rFonts w:hint="eastAsia"/>
        </w:rPr>
        <w:t xml:space="preserve"> </w:t>
      </w:r>
      <w:r w:rsidR="00685B85">
        <w:t xml:space="preserve">ticks timer tick </w:t>
      </w:r>
      <w:r w:rsidR="00685B85">
        <w:t>이상이</w:t>
      </w:r>
      <w:r w:rsidR="00685B85">
        <w:t xml:space="preserve"> </w:t>
      </w:r>
      <w:r w:rsidR="00685B85">
        <w:t>경과</w:t>
      </w:r>
      <w:r w:rsidR="00685B85">
        <w:rPr>
          <w:rFonts w:hint="eastAsia"/>
        </w:rPr>
        <w:t>하였는지</w:t>
      </w:r>
      <w:r w:rsidR="00685B85">
        <w:rPr>
          <w:rFonts w:hint="eastAsia"/>
        </w:rPr>
        <w:t xml:space="preserve"> </w:t>
      </w:r>
      <w:r w:rsidR="00685B85">
        <w:rPr>
          <w:rFonts w:hint="eastAsia"/>
        </w:rPr>
        <w:t>체크하기위한</w:t>
      </w:r>
      <w:r w:rsidR="00685B85">
        <w:rPr>
          <w:rFonts w:hint="eastAsia"/>
        </w:rPr>
        <w:t xml:space="preserve"> </w:t>
      </w:r>
      <w:r w:rsidR="00685B85">
        <w:t xml:space="preserve">int </w:t>
      </w:r>
      <w:r w:rsidR="00685B85">
        <w:rPr>
          <w:rFonts w:hint="eastAsia"/>
        </w:rPr>
        <w:t>형</w:t>
      </w:r>
      <w:r w:rsidR="00685B85">
        <w:rPr>
          <w:rFonts w:hint="eastAsia"/>
        </w:rPr>
        <w:t xml:space="preserve"> </w:t>
      </w:r>
      <w:r w:rsidR="00685B85">
        <w:rPr>
          <w:rFonts w:hint="eastAsia"/>
        </w:rPr>
        <w:t>변수</w:t>
      </w:r>
      <w:r w:rsidR="00685B85">
        <w:t xml:space="preserve">expiration, block </w:t>
      </w:r>
      <w:r w:rsidR="00685B85">
        <w:rPr>
          <w:rFonts w:hint="eastAsia"/>
        </w:rPr>
        <w:t>된</w:t>
      </w:r>
      <w:r w:rsidR="00685B85">
        <w:rPr>
          <w:rFonts w:hint="eastAsia"/>
        </w:rPr>
        <w:t xml:space="preserve"> t</w:t>
      </w:r>
      <w:r w:rsidR="00685B85">
        <w:t>hrea</w:t>
      </w:r>
      <w:r w:rsidR="00F82284">
        <w:t>d</w:t>
      </w:r>
      <w:r w:rsidR="00F82284">
        <w:rPr>
          <w:rFonts w:hint="eastAsia"/>
        </w:rPr>
        <w:t>의</w:t>
      </w:r>
      <w:r w:rsidR="00F82284">
        <w:rPr>
          <w:rFonts w:hint="eastAsia"/>
        </w:rPr>
        <w:t xml:space="preserve"> </w:t>
      </w:r>
      <w:r w:rsidR="006F49E6">
        <w:rPr>
          <w:rFonts w:hint="eastAsia"/>
        </w:rPr>
        <w:t>포인터를</w:t>
      </w:r>
      <w:r w:rsidR="00685B85">
        <w:rPr>
          <w:rFonts w:hint="eastAsia"/>
        </w:rPr>
        <w:t xml:space="preserve"> </w:t>
      </w:r>
      <w:r w:rsidR="00685B85">
        <w:rPr>
          <w:rFonts w:hint="eastAsia"/>
        </w:rPr>
        <w:t>저장하기위한</w:t>
      </w:r>
      <w:r w:rsidR="00685B85">
        <w:rPr>
          <w:rFonts w:hint="eastAsia"/>
        </w:rPr>
        <w:t xml:space="preserve"> </w:t>
      </w:r>
      <w:r w:rsidR="00685B85">
        <w:t>struct thread</w:t>
      </w:r>
      <w:r w:rsidR="006F49E6">
        <w:rPr>
          <w:rFonts w:hint="eastAsia"/>
        </w:rPr>
        <w:t>포인터변수</w:t>
      </w:r>
      <w:r w:rsidR="006F49E6">
        <w:rPr>
          <w:rFonts w:hint="eastAsia"/>
        </w:rPr>
        <w:t xml:space="preserve"> </w:t>
      </w:r>
      <w:r w:rsidR="006F49E6">
        <w:rPr>
          <w:rFonts w:hint="eastAsia"/>
        </w:rPr>
        <w:t>소</w:t>
      </w:r>
      <w:r w:rsidR="006F49E6">
        <w:rPr>
          <w:rFonts w:hint="eastAsia"/>
        </w:rPr>
        <w:t>,</w:t>
      </w:r>
      <w:r w:rsidR="006F49E6">
        <w:t xml:space="preserve"> element</w:t>
      </w:r>
      <w:r w:rsidR="006F49E6">
        <w:rPr>
          <w:rFonts w:hint="eastAsia"/>
        </w:rPr>
        <w:t>들을</w:t>
      </w:r>
      <w:r w:rsidR="006F49E6">
        <w:rPr>
          <w:rFonts w:hint="eastAsia"/>
        </w:rPr>
        <w:t xml:space="preserve"> </w:t>
      </w:r>
      <w:r w:rsidR="006F49E6">
        <w:rPr>
          <w:rFonts w:hint="eastAsia"/>
        </w:rPr>
        <w:t>연결할</w:t>
      </w:r>
      <w:r w:rsidR="006F49E6">
        <w:rPr>
          <w:rFonts w:hint="eastAsia"/>
        </w:rPr>
        <w:t xml:space="preserve"> </w:t>
      </w:r>
      <w:r w:rsidR="006F49E6">
        <w:rPr>
          <w:rFonts w:hint="eastAsia"/>
        </w:rPr>
        <w:t>변수</w:t>
      </w:r>
      <w:r w:rsidR="006F49E6">
        <w:rPr>
          <w:rFonts w:hint="eastAsia"/>
        </w:rPr>
        <w:t xml:space="preserve"> </w:t>
      </w:r>
      <w:r w:rsidR="006F49E6">
        <w:t xml:space="preserve">elem </w:t>
      </w:r>
      <w:r w:rsidR="006F49E6">
        <w:rPr>
          <w:rFonts w:hint="eastAsia"/>
        </w:rPr>
        <w:t>을</w:t>
      </w:r>
      <w:r w:rsidR="006F49E6">
        <w:rPr>
          <w:rFonts w:hint="eastAsia"/>
        </w:rPr>
        <w:t xml:space="preserve"> </w:t>
      </w:r>
      <w:r w:rsidR="006F49E6">
        <w:rPr>
          <w:rFonts w:hint="eastAsia"/>
        </w:rPr>
        <w:t>선언한다</w:t>
      </w:r>
      <w:r w:rsidR="006F49E6">
        <w:rPr>
          <w:rFonts w:hint="eastAsia"/>
        </w:rPr>
        <w:t>.</w:t>
      </w:r>
    </w:p>
    <w:p w14:paraId="4DF9F696" w14:textId="63812170" w:rsidR="006F49E6" w:rsidRDefault="006F49E6" w:rsidP="009C492D"/>
    <w:p w14:paraId="6BECAA77" w14:textId="5BECDBEA" w:rsidR="00A0782A" w:rsidRDefault="00A0782A" w:rsidP="009C492D"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초기화가</w:t>
      </w:r>
      <w:r>
        <w:rPr>
          <w:rFonts w:hint="eastAsia"/>
        </w:rPr>
        <w:t xml:space="preserve"> </w:t>
      </w:r>
      <w:r>
        <w:rPr>
          <w:rFonts w:hint="eastAsia"/>
        </w:rPr>
        <w:t>진행이</w:t>
      </w:r>
      <w:r>
        <w:rPr>
          <w:rFonts w:hint="eastAsia"/>
        </w:rPr>
        <w:t xml:space="preserve"> </w:t>
      </w:r>
      <w:r>
        <w:rPr>
          <w:rFonts w:hint="eastAsia"/>
        </w:rPr>
        <w:t>되었는지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t xml:space="preserve">bool </w:t>
      </w:r>
      <w:r>
        <w:rPr>
          <w:rFonts w:hint="eastAsia"/>
        </w:rPr>
        <w:t>타입</w:t>
      </w:r>
      <w:r>
        <w:rPr>
          <w:rFonts w:hint="eastAsia"/>
        </w:rPr>
        <w:t xml:space="preserve"> </w:t>
      </w:r>
      <w:r>
        <w:t>use_alarmlist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t xml:space="preserve">false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초기화한다</w:t>
      </w:r>
      <w:r>
        <w:rPr>
          <w:rFonts w:hint="eastAsia"/>
        </w:rPr>
        <w:t>.</w:t>
      </w:r>
    </w:p>
    <w:p w14:paraId="0685F32E" w14:textId="6E98BADB" w:rsidR="006F49E6" w:rsidRDefault="006F49E6" w:rsidP="006F49E6">
      <w:pPr>
        <w:pStyle w:val="2"/>
      </w:pPr>
      <w:bookmarkStart w:id="6" w:name="_Toc9455433"/>
      <w:r>
        <w:rPr>
          <w:rFonts w:hint="eastAsia"/>
        </w:rPr>
        <w:lastRenderedPageBreak/>
        <w:t>t</w:t>
      </w:r>
      <w:r>
        <w:t xml:space="preserve">imer_sleep() </w:t>
      </w:r>
      <w:r>
        <w:rPr>
          <w:rFonts w:hint="eastAsia"/>
        </w:rPr>
        <w:t>변경</w:t>
      </w:r>
      <w:bookmarkEnd w:id="6"/>
    </w:p>
    <w:p w14:paraId="02869855" w14:textId="1A9889B9" w:rsidR="006F49E6" w:rsidRDefault="006F49E6" w:rsidP="00E949E1">
      <w:r>
        <w:rPr>
          <w:rFonts w:hint="eastAsia"/>
          <w:noProof/>
        </w:rPr>
        <w:drawing>
          <wp:inline distT="0" distB="0" distL="0" distR="0" wp14:anchorId="5521BCFE" wp14:editId="473922F4">
            <wp:extent cx="6186170" cy="3560445"/>
            <wp:effectExtent l="0" t="0" r="508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9279" w14:textId="01A83462" w:rsidR="006F49E6" w:rsidRDefault="006F49E6" w:rsidP="006F49E6">
      <w:r>
        <w:rPr>
          <w:rFonts w:hint="eastAsia"/>
        </w:rPr>
        <w:t>s</w:t>
      </w:r>
      <w:r>
        <w:t xml:space="preserve">tart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timer_ticks()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현재의</w:t>
      </w:r>
      <w:r>
        <w:rPr>
          <w:rFonts w:hint="eastAsia"/>
        </w:rPr>
        <w:t xml:space="preserve"> </w:t>
      </w:r>
      <w:r>
        <w:t>ticks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t xml:space="preserve">,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 xml:space="preserve">end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ticks</w:t>
      </w:r>
      <w:r>
        <w:rPr>
          <w:rFonts w:hint="eastAsia"/>
        </w:rPr>
        <w:t>와</w:t>
      </w:r>
      <w:r>
        <w:rPr>
          <w:rFonts w:hint="eastAsia"/>
        </w:rPr>
        <w:t>(</w:t>
      </w:r>
      <w:r>
        <w:t>start)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경과해야할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(</w:t>
      </w:r>
      <w:r>
        <w:t>tiks)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더해</w:t>
      </w:r>
      <w:r>
        <w:rPr>
          <w:rFonts w:hint="eastAsia"/>
        </w:rPr>
        <w:t xml:space="preserve"> </w:t>
      </w:r>
      <w:r>
        <w:t xml:space="preserve">end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1AA0E26C" w14:textId="291B0301" w:rsidR="006F49E6" w:rsidRPr="006F49E6" w:rsidRDefault="006F49E6" w:rsidP="006F49E6"/>
    <w:p w14:paraId="0C4F18EE" w14:textId="6A8BCDF0" w:rsidR="006F49E6" w:rsidRDefault="006F49E6" w:rsidP="006F49E6">
      <w:r>
        <w:t xml:space="preserve">struct alarm </w:t>
      </w:r>
      <w:r>
        <w:rPr>
          <w:rFonts w:hint="eastAsia"/>
        </w:rPr>
        <w:t>포인터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t</w:t>
      </w:r>
      <w:r>
        <w:t>emp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선언한후</w:t>
      </w:r>
      <w:r>
        <w:rPr>
          <w:rFonts w:hint="eastAsia"/>
        </w:rPr>
        <w:t>,</w:t>
      </w:r>
      <w:r>
        <w:t xml:space="preserve"> temp </w:t>
      </w:r>
      <w:r>
        <w:rPr>
          <w:rFonts w:hint="eastAsia"/>
        </w:rPr>
        <w:t>에</w:t>
      </w:r>
      <w:r>
        <w:rPr>
          <w:rFonts w:hint="eastAsia"/>
        </w:rPr>
        <w:t xml:space="preserve"> m</w:t>
      </w:r>
      <w:r>
        <w:t xml:space="preserve">alloc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 xml:space="preserve">alarm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1068678D" w14:textId="10594D43" w:rsidR="006F49E6" w:rsidRDefault="006F49E6" w:rsidP="006F49E6"/>
    <w:p w14:paraId="4CF5D04A" w14:textId="372166B9" w:rsidR="006F49E6" w:rsidRDefault="006F49E6" w:rsidP="006F49E6">
      <w:r>
        <w:rPr>
          <w:rFonts w:hint="eastAsia"/>
        </w:rPr>
        <w:t>t</w:t>
      </w:r>
      <w:r>
        <w:t>emp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expiration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end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temp</w:t>
      </w:r>
      <w:r>
        <w:rPr>
          <w:rFonts w:hint="eastAsia"/>
        </w:rPr>
        <w:t>의</w:t>
      </w:r>
      <w:r>
        <w:rPr>
          <w:rFonts w:hint="eastAsia"/>
        </w:rPr>
        <w:t xml:space="preserve"> t</w:t>
      </w:r>
      <w:r>
        <w:t>h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실행중인</w:t>
      </w:r>
      <w:r>
        <w:rPr>
          <w:rFonts w:hint="eastAsia"/>
        </w:rPr>
        <w:t xml:space="preserve"> </w:t>
      </w:r>
      <w:r>
        <w:t>thread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  <w:r w:rsidR="00A23EDE">
        <w:t xml:space="preserve"> </w:t>
      </w:r>
      <w:r>
        <w:t xml:space="preserve">(thread_current()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실행중인</w:t>
      </w:r>
      <w:r>
        <w:rPr>
          <w:rFonts w:hint="eastAsia"/>
        </w:rPr>
        <w:t xml:space="preserve"> </w:t>
      </w:r>
      <w:r>
        <w:rPr>
          <w:rFonts w:hint="eastAsia"/>
        </w:rPr>
        <w:t>스레드의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반환</w:t>
      </w:r>
      <w:r>
        <w:rPr>
          <w:rFonts w:hint="eastAsia"/>
        </w:rPr>
        <w:t>)</w:t>
      </w:r>
    </w:p>
    <w:p w14:paraId="176EA8D7" w14:textId="77777777" w:rsidR="00E949E1" w:rsidRDefault="00E949E1" w:rsidP="006F49E6"/>
    <w:p w14:paraId="5C429492" w14:textId="0C73C171" w:rsidR="006F49E6" w:rsidRDefault="00E949E1" w:rsidP="006F49E6">
      <w:r>
        <w:rPr>
          <w:rFonts w:hint="eastAsia"/>
        </w:rPr>
        <w:t>a</w:t>
      </w:r>
      <w:r>
        <w:t>larm list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list_insert_ordered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alarm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i</w:t>
      </w:r>
      <w:r>
        <w:t xml:space="preserve">nsert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insert ordered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alarms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정렬되어있다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기준은</w:t>
      </w:r>
      <w:r>
        <w:rPr>
          <w:rFonts w:hint="eastAsia"/>
        </w:rPr>
        <w:t xml:space="preserve"> </w:t>
      </w:r>
      <w:r>
        <w:t>less_cmp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이용하고</w:t>
      </w:r>
      <w:r>
        <w:rPr>
          <w:rFonts w:hint="eastAsia"/>
        </w:rPr>
        <w:t xml:space="preserve"> </w:t>
      </w:r>
      <w:r>
        <w:rPr>
          <w:rFonts w:hint="eastAsia"/>
        </w:rPr>
        <w:t>다음페이지에서</w:t>
      </w:r>
      <w:r>
        <w:rPr>
          <w:rFonts w:hint="eastAsia"/>
        </w:rPr>
        <w:t xml:space="preserve"> </w:t>
      </w:r>
      <w:r>
        <w:rPr>
          <w:rFonts w:hint="eastAsia"/>
        </w:rPr>
        <w:t>설명하겠다</w:t>
      </w:r>
      <w:r>
        <w:rPr>
          <w:rFonts w:hint="eastAsia"/>
        </w:rPr>
        <w:t>.</w:t>
      </w:r>
    </w:p>
    <w:p w14:paraId="1925DFED" w14:textId="77777777" w:rsidR="00E949E1" w:rsidRDefault="00E949E1" w:rsidP="006F49E6"/>
    <w:p w14:paraId="155C991B" w14:textId="26AEB721" w:rsidR="00E949E1" w:rsidRDefault="00E949E1" w:rsidP="006F49E6">
      <w:r>
        <w:rPr>
          <w:rFonts w:hint="eastAsia"/>
        </w:rPr>
        <w:t>t</w:t>
      </w:r>
      <w:r>
        <w:t>hread_block</w:t>
      </w:r>
      <w:r>
        <w:rPr>
          <w:rFonts w:hint="eastAsia"/>
        </w:rPr>
        <w:t>은</w:t>
      </w:r>
      <w:r>
        <w:rPr>
          <w:rFonts w:hint="eastAsia"/>
        </w:rPr>
        <w:t xml:space="preserve"> 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꺼져있어야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old_level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현상태를</w:t>
      </w:r>
      <w:r>
        <w:rPr>
          <w:rFonts w:hint="eastAsia"/>
        </w:rPr>
        <w:t xml:space="preserve"> </w:t>
      </w:r>
      <w:r>
        <w:rPr>
          <w:rFonts w:hint="eastAsia"/>
        </w:rPr>
        <w:t>저장하면서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끄고</w:t>
      </w:r>
      <w:r>
        <w:t xml:space="preserve"> </w:t>
      </w:r>
      <w:r>
        <w:rPr>
          <w:rFonts w:hint="eastAsia"/>
        </w:rPr>
        <w:t>스레드를</w:t>
      </w:r>
      <w:r>
        <w:rPr>
          <w:rFonts w:hint="eastAsia"/>
        </w:rPr>
        <w:t xml:space="preserve"> </w:t>
      </w:r>
      <w:r>
        <w:t xml:space="preserve">block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t xml:space="preserve"> </w:t>
      </w:r>
      <w:r>
        <w:rPr>
          <w:rFonts w:hint="eastAsia"/>
        </w:rPr>
        <w:t>인터럽트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복구한다</w:t>
      </w:r>
      <w:r>
        <w:rPr>
          <w:rFonts w:hint="eastAsia"/>
        </w:rPr>
        <w:t>.</w:t>
      </w:r>
    </w:p>
    <w:p w14:paraId="17B43838" w14:textId="77DD7DE7" w:rsidR="00620DC0" w:rsidRDefault="00620DC0" w:rsidP="006F49E6"/>
    <w:p w14:paraId="073404A7" w14:textId="77777777" w:rsidR="00620DC0" w:rsidRDefault="00620DC0" w:rsidP="006F49E6"/>
    <w:p w14:paraId="2F47CFF4" w14:textId="1D4089CC" w:rsidR="006F49E6" w:rsidRDefault="00E949E1" w:rsidP="006F49E6">
      <w:pPr>
        <w:pStyle w:val="2"/>
      </w:pPr>
      <w:bookmarkStart w:id="7" w:name="_Toc9455434"/>
      <w:r>
        <w:rPr>
          <w:rFonts w:hint="eastAsia"/>
        </w:rPr>
        <w:t>l</w:t>
      </w:r>
      <w:r>
        <w:t>ess_cmp</w:t>
      </w:r>
      <w:bookmarkEnd w:id="7"/>
    </w:p>
    <w:p w14:paraId="4FF30F01" w14:textId="6E179ABF" w:rsidR="00E949E1" w:rsidRPr="00E949E1" w:rsidRDefault="00E949E1" w:rsidP="00E949E1">
      <w:r>
        <w:rPr>
          <w:noProof/>
        </w:rPr>
        <w:drawing>
          <wp:inline distT="0" distB="0" distL="0" distR="0" wp14:anchorId="63D3EFED" wp14:editId="664487B8">
            <wp:extent cx="6186170" cy="1129030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9522" w14:textId="77777777" w:rsidR="00DE572D" w:rsidRDefault="00DE572D" w:rsidP="00286087"/>
    <w:p w14:paraId="4CA5FCC9" w14:textId="16DF7739" w:rsidR="00DE572D" w:rsidRDefault="00800B03" w:rsidP="00286087">
      <w:r>
        <w:t>list_insert_ordered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 w:rsidR="00286087">
        <w:t xml:space="preserve">list_elem </w:t>
      </w:r>
      <w:r w:rsidR="00286087">
        <w:rPr>
          <w:rFonts w:hint="eastAsia"/>
        </w:rPr>
        <w:t>형식의</w:t>
      </w:r>
      <w:r w:rsidR="00286087">
        <w:rPr>
          <w:rFonts w:hint="eastAsia"/>
        </w:rPr>
        <w:t xml:space="preserve"> </w:t>
      </w:r>
      <w:r w:rsidR="00286087">
        <w:t>a</w:t>
      </w:r>
      <w:r w:rsidR="00286087">
        <w:rPr>
          <w:rFonts w:hint="eastAsia"/>
        </w:rPr>
        <w:t>,b</w:t>
      </w:r>
      <w:r w:rsidR="00286087">
        <w:t xml:space="preserve"> </w:t>
      </w:r>
      <w:r w:rsidR="00286087">
        <w:rPr>
          <w:rFonts w:hint="eastAsia"/>
        </w:rPr>
        <w:t>파라미터를</w:t>
      </w:r>
      <w:r w:rsidR="00286087">
        <w:rPr>
          <w:rFonts w:hint="eastAsia"/>
        </w:rPr>
        <w:t xml:space="preserve"> </w:t>
      </w:r>
      <w:r w:rsidR="00286087">
        <w:rPr>
          <w:rFonts w:hint="eastAsia"/>
        </w:rPr>
        <w:t>이용하여</w:t>
      </w:r>
      <w:r w:rsidR="00286087">
        <w:rPr>
          <w:rFonts w:hint="eastAsia"/>
        </w:rPr>
        <w:t xml:space="preserve"> </w:t>
      </w:r>
      <w:r w:rsidR="00286087">
        <w:t xml:space="preserve">a &lt; b </w:t>
      </w:r>
      <w:r w:rsidR="00286087">
        <w:rPr>
          <w:rFonts w:hint="eastAsia"/>
        </w:rPr>
        <w:t>이면</w:t>
      </w:r>
      <w:r w:rsidR="00286087">
        <w:rPr>
          <w:rFonts w:hint="eastAsia"/>
        </w:rPr>
        <w:t xml:space="preserve"> </w:t>
      </w:r>
      <w:r w:rsidR="00286087">
        <w:t>true</w:t>
      </w:r>
      <w:r w:rsidR="00286087">
        <w:rPr>
          <w:rFonts w:hint="eastAsia"/>
        </w:rPr>
        <w:t>를</w:t>
      </w:r>
      <w:r w:rsidR="00286087">
        <w:rPr>
          <w:rFonts w:hint="eastAsia"/>
        </w:rPr>
        <w:t xml:space="preserve"> </w:t>
      </w:r>
      <w:r w:rsidR="00286087">
        <w:rPr>
          <w:rFonts w:hint="eastAsia"/>
        </w:rPr>
        <w:t>반환하는</w:t>
      </w:r>
      <w:r w:rsidR="00286087">
        <w:rPr>
          <w:rFonts w:hint="eastAsia"/>
        </w:rPr>
        <w:t xml:space="preserve"> </w:t>
      </w:r>
      <w:r w:rsidR="00286087">
        <w:rPr>
          <w:rFonts w:hint="eastAsia"/>
        </w:rPr>
        <w:t>함수이다</w:t>
      </w:r>
      <w:r w:rsidR="00286087">
        <w:rPr>
          <w:rFonts w:hint="eastAsia"/>
        </w:rPr>
        <w:t>.</w:t>
      </w:r>
      <w:r w:rsidR="00286087">
        <w:t xml:space="preserve"> </w:t>
      </w:r>
    </w:p>
    <w:p w14:paraId="6B6FBCB3" w14:textId="5075A774" w:rsidR="00800B03" w:rsidRDefault="00286087" w:rsidP="00286087"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비교는</w:t>
      </w:r>
      <w:r w:rsidR="00800B03">
        <w:rPr>
          <w:rFonts w:hint="eastAsia"/>
        </w:rPr>
        <w:t xml:space="preserve"> </w:t>
      </w:r>
      <w:r w:rsidR="00800B03">
        <w:t>expiration</w:t>
      </w:r>
      <w:r w:rsidR="00800B03">
        <w:rPr>
          <w:rFonts w:hint="eastAsia"/>
        </w:rPr>
        <w:t xml:space="preserve"> </w:t>
      </w:r>
      <w:r w:rsidR="00800B03">
        <w:rPr>
          <w:rFonts w:hint="eastAsia"/>
        </w:rPr>
        <w:t>를</w:t>
      </w:r>
      <w:r w:rsidR="00800B03">
        <w:rPr>
          <w:rFonts w:hint="eastAsia"/>
        </w:rPr>
        <w:t xml:space="preserve"> </w:t>
      </w:r>
      <w:r w:rsidR="00800B03">
        <w:rPr>
          <w:rFonts w:hint="eastAsia"/>
        </w:rPr>
        <w:t>기준으로</w:t>
      </w:r>
      <w:r w:rsidR="00800B03">
        <w:rPr>
          <w:rFonts w:hint="eastAsia"/>
        </w:rPr>
        <w:t xml:space="preserve"> </w:t>
      </w:r>
      <w:r w:rsidR="00800B03">
        <w:rPr>
          <w:rFonts w:hint="eastAsia"/>
        </w:rPr>
        <w:t>해야한다</w:t>
      </w:r>
      <w:r w:rsidR="00800B03"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 w:rsidR="00800B03">
        <w:t>alarm</w:t>
      </w:r>
      <w:r w:rsidR="00800B03">
        <w:rPr>
          <w:rFonts w:hint="eastAsia"/>
        </w:rPr>
        <w:t>의</w:t>
      </w:r>
      <w:r w:rsidR="00800B03">
        <w:rPr>
          <w:rFonts w:hint="eastAsia"/>
        </w:rPr>
        <w:t xml:space="preserve"> </w:t>
      </w:r>
      <w:r w:rsidR="00800B03">
        <w:rPr>
          <w:rFonts w:hint="eastAsia"/>
        </w:rPr>
        <w:t>포인터타입의</w:t>
      </w:r>
      <w:r w:rsidR="00800B03">
        <w:rPr>
          <w:rFonts w:hint="eastAsia"/>
        </w:rPr>
        <w:t xml:space="preserve"> </w:t>
      </w:r>
      <w:r w:rsidR="00800B03">
        <w:t>aa</w:t>
      </w:r>
      <w:r w:rsidR="00800B03">
        <w:rPr>
          <w:rFonts w:hint="eastAsia"/>
        </w:rPr>
        <w:t>와</w:t>
      </w:r>
      <w:r w:rsidR="00800B03">
        <w:rPr>
          <w:rFonts w:hint="eastAsia"/>
        </w:rPr>
        <w:t xml:space="preserve"> </w:t>
      </w:r>
      <w:r w:rsidR="00800B03">
        <w:t xml:space="preserve">bb </w:t>
      </w:r>
      <w:r w:rsidR="00800B03">
        <w:rPr>
          <w:rFonts w:hint="eastAsia"/>
        </w:rPr>
        <w:t>에</w:t>
      </w:r>
      <w:r w:rsidR="00800B03">
        <w:rPr>
          <w:rFonts w:hint="eastAsia"/>
        </w:rPr>
        <w:t xml:space="preserve"> </w:t>
      </w:r>
      <w:r w:rsidR="00800B03">
        <w:t>list_entry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비교할</w:t>
      </w:r>
      <w:r>
        <w:rPr>
          <w:rFonts w:hint="eastAsia"/>
        </w:rPr>
        <w:t xml:space="preserve"> </w:t>
      </w:r>
      <w:r>
        <w:t xml:space="preserve">alarm </w:t>
      </w:r>
      <w:r>
        <w:rPr>
          <w:rFonts w:hint="eastAsia"/>
        </w:rPr>
        <w:t>포인터를</w:t>
      </w:r>
      <w:r>
        <w:rPr>
          <w:rFonts w:hint="eastAsia"/>
        </w:rPr>
        <w:t xml:space="preserve"> </w:t>
      </w:r>
      <w:r>
        <w:rPr>
          <w:rFonts w:hint="eastAsia"/>
        </w:rPr>
        <w:t>담는다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담긴</w:t>
      </w:r>
      <w:r>
        <w:rPr>
          <w:rFonts w:hint="eastAsia"/>
        </w:rPr>
        <w:t xml:space="preserve"> </w:t>
      </w:r>
      <w:r>
        <w:t xml:space="preserve">expiration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담긴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</w:t>
      </w:r>
      <w:r>
        <w:t>bool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</w:p>
    <w:p w14:paraId="36824F57" w14:textId="567F0182" w:rsidR="00F81B19" w:rsidRDefault="00F81B19" w:rsidP="00286087"/>
    <w:p w14:paraId="6169AEFE" w14:textId="77777777" w:rsidR="00DE572D" w:rsidRDefault="00DE572D" w:rsidP="00286087"/>
    <w:p w14:paraId="18FBAE4E" w14:textId="09E4B98B" w:rsidR="00F81B19" w:rsidRDefault="00F81B19" w:rsidP="00620DC0">
      <w:pPr>
        <w:pStyle w:val="2"/>
      </w:pPr>
      <w:bookmarkStart w:id="8" w:name="_Toc9455435"/>
      <w:r>
        <w:rPr>
          <w:rFonts w:hint="eastAsia"/>
        </w:rPr>
        <w:t>t</w:t>
      </w:r>
      <w:r>
        <w:t>imer_</w:t>
      </w:r>
      <w:r w:rsidR="00620DC0">
        <w:t>interrupt</w:t>
      </w:r>
      <w:bookmarkEnd w:id="8"/>
    </w:p>
    <w:p w14:paraId="36512AD2" w14:textId="2DF22E02" w:rsidR="00F81B19" w:rsidRPr="00F81B19" w:rsidRDefault="00F81B19" w:rsidP="00F81B19">
      <w:r>
        <w:rPr>
          <w:noProof/>
        </w:rPr>
        <w:drawing>
          <wp:inline distT="0" distB="0" distL="0" distR="0" wp14:anchorId="13728A50" wp14:editId="7B7761DC">
            <wp:extent cx="4095750" cy="1746250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F3B4" w14:textId="77777777" w:rsidR="00DE572D" w:rsidRDefault="00DE572D" w:rsidP="00E949E1"/>
    <w:p w14:paraId="274C3CAD" w14:textId="77777777" w:rsidR="002E7D75" w:rsidRDefault="00620DC0" w:rsidP="00E949E1">
      <w:r>
        <w:t>thread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담은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매</w:t>
      </w:r>
      <w:r>
        <w:t xml:space="preserve"> </w:t>
      </w:r>
      <w:r>
        <w:t>번</w:t>
      </w:r>
      <w:r>
        <w:t xml:space="preserve"> timer interrupt</w:t>
      </w:r>
      <w:r>
        <w:t>가</w:t>
      </w:r>
      <w:r>
        <w:t xml:space="preserve"> </w:t>
      </w:r>
      <w:r>
        <w:t>발생할</w:t>
      </w:r>
      <w:r>
        <w:t xml:space="preserve"> </w:t>
      </w:r>
      <w:r>
        <w:t>때마다</w:t>
      </w:r>
      <w:r>
        <w:t>timer tick</w:t>
      </w:r>
      <w:r>
        <w:t>이</w:t>
      </w:r>
      <w:r>
        <w:t xml:space="preserve"> ticks </w:t>
      </w:r>
      <w:r>
        <w:t>이상</w:t>
      </w:r>
      <w:r>
        <w:t xml:space="preserve"> </w:t>
      </w:r>
      <w:r>
        <w:t>지났는지</w:t>
      </w:r>
      <w:r>
        <w:t xml:space="preserve"> </w:t>
      </w:r>
      <w:r>
        <w:t>검사</w:t>
      </w:r>
      <w:r w:rsidR="00DE572D">
        <w:rPr>
          <w:rFonts w:hint="eastAsia"/>
        </w:rPr>
        <w:t>해야</w:t>
      </w:r>
      <w:r w:rsidR="00DE572D">
        <w:rPr>
          <w:rFonts w:hint="eastAsia"/>
        </w:rPr>
        <w:t xml:space="preserve"> </w:t>
      </w:r>
      <w:r w:rsidR="002E7D75">
        <w:rPr>
          <w:rFonts w:hint="eastAsia"/>
        </w:rPr>
        <w:t>한다</w:t>
      </w:r>
      <w:r w:rsidR="002E7D75">
        <w:rPr>
          <w:rFonts w:hint="eastAsia"/>
        </w:rPr>
        <w:t>.</w:t>
      </w:r>
    </w:p>
    <w:p w14:paraId="5FB507D2" w14:textId="32DAFA00" w:rsidR="00800B03" w:rsidRDefault="002E7D75" w:rsidP="00E949E1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 </w:t>
      </w:r>
      <w:r w:rsidR="00DE572D">
        <w:t>thread_check()</w:t>
      </w:r>
      <w:r w:rsidR="00DE572D">
        <w:rPr>
          <w:rFonts w:hint="eastAsia"/>
        </w:rPr>
        <w:t>함수를</w:t>
      </w:r>
      <w:r w:rsidR="00DE572D">
        <w:rPr>
          <w:rFonts w:hint="eastAsia"/>
        </w:rPr>
        <w:t xml:space="preserve"> </w:t>
      </w:r>
      <w:r w:rsidR="00DE572D">
        <w:t xml:space="preserve">timer_interrupt </w:t>
      </w:r>
      <w:r w:rsidR="00DE572D">
        <w:rPr>
          <w:rFonts w:hint="eastAsia"/>
        </w:rPr>
        <w:t>에서</w:t>
      </w:r>
      <w:r w:rsidR="00DE572D">
        <w:rPr>
          <w:rFonts w:hint="eastAsia"/>
        </w:rPr>
        <w:t xml:space="preserve"> </w:t>
      </w:r>
      <w:r w:rsidR="00DE572D">
        <w:rPr>
          <w:rFonts w:hint="eastAsia"/>
        </w:rPr>
        <w:t>실행하도록</w:t>
      </w:r>
      <w:r w:rsidR="00DE572D">
        <w:rPr>
          <w:rFonts w:hint="eastAsia"/>
        </w:rPr>
        <w:t xml:space="preserve"> </w:t>
      </w:r>
      <w:r w:rsidR="00DE572D">
        <w:rPr>
          <w:rFonts w:hint="eastAsia"/>
        </w:rPr>
        <w:t>했다</w:t>
      </w:r>
      <w:r w:rsidR="00DE572D">
        <w:rPr>
          <w:rFonts w:hint="eastAsia"/>
        </w:rPr>
        <w:t>.</w:t>
      </w:r>
    </w:p>
    <w:p w14:paraId="08B3B244" w14:textId="48BABA45" w:rsidR="00DE572D" w:rsidRDefault="002E7D75" w:rsidP="00E949E1">
      <w:r>
        <w:rPr>
          <w:rFonts w:hint="eastAsia"/>
        </w:rPr>
        <w:t>t</w:t>
      </w:r>
      <w:r>
        <w:t xml:space="preserve">hread_check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설명하도록</w:t>
      </w:r>
      <w:r>
        <w:rPr>
          <w:rFonts w:hint="eastAsia"/>
        </w:rPr>
        <w:t xml:space="preserve"> </w:t>
      </w:r>
      <w:r>
        <w:rPr>
          <w:rFonts w:hint="eastAsia"/>
        </w:rPr>
        <w:t>하겠다</w:t>
      </w:r>
      <w:r>
        <w:rPr>
          <w:rFonts w:hint="eastAsia"/>
        </w:rPr>
        <w:t>.</w:t>
      </w:r>
    </w:p>
    <w:p w14:paraId="3E88CB13" w14:textId="20E361DC" w:rsidR="008F2E8B" w:rsidRDefault="008F2E8B" w:rsidP="00E949E1"/>
    <w:p w14:paraId="4E2DF31D" w14:textId="53D4703B" w:rsidR="008F2E8B" w:rsidRDefault="008F2E8B" w:rsidP="00E949E1"/>
    <w:p w14:paraId="17E27954" w14:textId="0E45E8E9" w:rsidR="008F2E8B" w:rsidRDefault="008F2E8B" w:rsidP="008F2E8B">
      <w:pPr>
        <w:pStyle w:val="2"/>
      </w:pPr>
      <w:bookmarkStart w:id="9" w:name="_Toc9455436"/>
      <w:r>
        <w:lastRenderedPageBreak/>
        <w:t>thread_check()</w:t>
      </w:r>
      <w:bookmarkEnd w:id="9"/>
    </w:p>
    <w:p w14:paraId="2B04EFA3" w14:textId="44A8781D" w:rsidR="008F2E8B" w:rsidRPr="008F2E8B" w:rsidRDefault="003A2DF2" w:rsidP="008F2E8B">
      <w:r>
        <w:rPr>
          <w:noProof/>
        </w:rPr>
        <w:drawing>
          <wp:inline distT="0" distB="0" distL="0" distR="0" wp14:anchorId="166B2C46" wp14:editId="0E14C0A3">
            <wp:extent cx="6181725" cy="37147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C5A9" w14:textId="12EF708B" w:rsidR="00DE572D" w:rsidRDefault="00A225E0" w:rsidP="00E949E1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함수에서는</w:t>
      </w:r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비어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alams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되어있을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에만</w:t>
      </w:r>
      <w:r>
        <w:rPr>
          <w:rFonts w:hint="eastAsia"/>
        </w:rPr>
        <w:t xml:space="preserve"> </w:t>
      </w:r>
      <w:r>
        <w:rPr>
          <w:rFonts w:hint="eastAsia"/>
        </w:rPr>
        <w:t>실행해야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if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부합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때만</w:t>
      </w:r>
      <w:r>
        <w:rPr>
          <w:rFonts w:hint="eastAsia"/>
        </w:rPr>
        <w:t xml:space="preserve"> </w:t>
      </w:r>
      <w:r>
        <w:rPr>
          <w:rFonts w:hint="eastAsia"/>
        </w:rPr>
        <w:t>진행하도록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196BB76E" w14:textId="4D2EE75C" w:rsidR="008F2E8B" w:rsidRDefault="003D2F0A" w:rsidP="00E949E1">
      <w:r>
        <w:t xml:space="preserve">alarm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들어있는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t>expiration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>,</w:t>
      </w:r>
      <w:r>
        <w:t xml:space="preserve"> timer_ticks()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반환값보다</w:t>
      </w:r>
      <w:r>
        <w:rPr>
          <w:rFonts w:hint="eastAsia"/>
        </w:rPr>
        <w:t xml:space="preserve"> </w:t>
      </w:r>
      <w:r>
        <w:rPr>
          <w:rFonts w:hint="eastAsia"/>
        </w:rPr>
        <w:t>작거나</w:t>
      </w:r>
      <w:r>
        <w:rPr>
          <w:rFonts w:hint="eastAsia"/>
        </w:rPr>
        <w:t xml:space="preserve"> </w:t>
      </w:r>
      <w:r>
        <w:rPr>
          <w:rFonts w:hint="eastAsia"/>
        </w:rPr>
        <w:t>같다면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스레드를</w:t>
      </w:r>
      <w:r>
        <w:rPr>
          <w:rFonts w:hint="eastAsia"/>
        </w:rPr>
        <w:t xml:space="preserve"> </w:t>
      </w:r>
      <w:r>
        <w:t xml:space="preserve">unblock </w:t>
      </w:r>
      <w:r>
        <w:rPr>
          <w:rFonts w:hint="eastAsia"/>
        </w:rPr>
        <w:t>해줘야한다</w:t>
      </w:r>
      <w:r>
        <w:rPr>
          <w:rFonts w:hint="eastAsia"/>
        </w:rPr>
        <w:t>.</w:t>
      </w:r>
      <w:r>
        <w:t xml:space="preserve"> thread_unblock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thread_block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같게</w:t>
      </w:r>
      <w:r>
        <w:rPr>
          <w:rFonts w:hint="eastAsia"/>
        </w:rPr>
        <w:t xml:space="preserve"> </w:t>
      </w:r>
      <w:r>
        <w:rPr>
          <w:rFonts w:hint="eastAsia"/>
        </w:rPr>
        <w:t>인터럽트가</w:t>
      </w:r>
      <w:r>
        <w:rPr>
          <w:rFonts w:hint="eastAsia"/>
        </w:rPr>
        <w:t xml:space="preserve"> </w:t>
      </w:r>
      <w:r>
        <w:rPr>
          <w:rFonts w:hint="eastAsia"/>
        </w:rPr>
        <w:t>꺼져있어야</w:t>
      </w:r>
      <w:r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인터럽트</w:t>
      </w:r>
      <w:r w:rsidRPr="003D2F0A"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임시</w:t>
      </w:r>
      <w:r>
        <w:rPr>
          <w:rFonts w:hint="eastAsia"/>
        </w:rPr>
        <w:t xml:space="preserve"> </w:t>
      </w:r>
      <w:r>
        <w:rPr>
          <w:rFonts w:hint="eastAsia"/>
        </w:rPr>
        <w:t>저장한후</w:t>
      </w:r>
      <w:r>
        <w:rPr>
          <w:rFonts w:hint="eastAsia"/>
        </w:rPr>
        <w:t xml:space="preserve"> </w:t>
      </w:r>
      <w:r>
        <w:rPr>
          <w:rFonts w:hint="eastAsia"/>
        </w:rPr>
        <w:t>인터럽트를</w:t>
      </w:r>
      <w:r>
        <w:rPr>
          <w:rFonts w:hint="eastAsia"/>
        </w:rPr>
        <w:t xml:space="preserve"> </w:t>
      </w:r>
      <w:r>
        <w:rPr>
          <w:rFonts w:hint="eastAsia"/>
        </w:rPr>
        <w:t>잠시</w:t>
      </w:r>
      <w:r>
        <w:rPr>
          <w:rFonts w:hint="eastAsia"/>
        </w:rPr>
        <w:t xml:space="preserve"> </w:t>
      </w:r>
      <w:r>
        <w:rPr>
          <w:rFonts w:hint="eastAsia"/>
        </w:rPr>
        <w:t>끄고</w:t>
      </w:r>
      <w:r>
        <w:rPr>
          <w:rFonts w:hint="eastAsia"/>
        </w:rPr>
        <w:t xml:space="preserve"> threa</w:t>
      </w:r>
      <w:r>
        <w:t xml:space="preserve">d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unblock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복원한다</w:t>
      </w:r>
      <w:r>
        <w:rPr>
          <w:rFonts w:hint="eastAsia"/>
        </w:rPr>
        <w:t>.</w:t>
      </w:r>
    </w:p>
    <w:p w14:paraId="1B6E8C77" w14:textId="4C69012B" w:rsidR="003A2DF2" w:rsidRDefault="003A2DF2" w:rsidP="00E949E1"/>
    <w:p w14:paraId="735EA948" w14:textId="1B3291DF" w:rsidR="003A2DF2" w:rsidRDefault="003A2DF2" w:rsidP="00E949E1">
      <w:pPr>
        <w:rPr>
          <w:rFonts w:hint="eastAsia"/>
        </w:rPr>
      </w:pPr>
      <w:r>
        <w:rPr>
          <w:rFonts w:hint="eastAsia"/>
        </w:rPr>
        <w:t>t</w:t>
      </w:r>
      <w:r>
        <w:t>hread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unblock </w:t>
      </w:r>
      <w:r>
        <w:rPr>
          <w:rFonts w:hint="eastAsia"/>
        </w:rPr>
        <w:t>하고나면</w:t>
      </w:r>
      <w:r>
        <w:rPr>
          <w:rFonts w:hint="eastAsia"/>
        </w:rPr>
        <w:t>,</w:t>
      </w:r>
      <w:r>
        <w:t xml:space="preserve"> unblock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a</w:t>
      </w:r>
      <w:r>
        <w:t>larm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제거해야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list_remov</w:t>
      </w:r>
      <w:r>
        <w:rPr>
          <w:rFonts w:hint="eastAsia"/>
        </w:rPr>
        <w:t>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대기열에서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4F25B36F" w14:textId="74619944" w:rsidR="008F2E8B" w:rsidRDefault="008F2E8B" w:rsidP="00E949E1"/>
    <w:p w14:paraId="5F41ADC7" w14:textId="66109EC5" w:rsidR="008F2E8B" w:rsidRDefault="008F2E8B" w:rsidP="00E949E1"/>
    <w:p w14:paraId="26A7DFEF" w14:textId="11468AAD" w:rsidR="001563A4" w:rsidRDefault="001563A4" w:rsidP="00E949E1"/>
    <w:p w14:paraId="5A42C0D3" w14:textId="0DBE9B2B" w:rsidR="001563A4" w:rsidRDefault="001563A4" w:rsidP="00E949E1"/>
    <w:p w14:paraId="64538614" w14:textId="72A838D3" w:rsidR="001563A4" w:rsidRDefault="001563A4" w:rsidP="00E949E1"/>
    <w:p w14:paraId="3A98EE8A" w14:textId="77777777" w:rsidR="001563A4" w:rsidRDefault="001563A4" w:rsidP="00E949E1">
      <w:pPr>
        <w:rPr>
          <w:rFonts w:hint="eastAsia"/>
        </w:rPr>
      </w:pPr>
    </w:p>
    <w:p w14:paraId="2B1EE71C" w14:textId="236C83C8" w:rsidR="008F2E8B" w:rsidRDefault="008F2E8B" w:rsidP="008F2E8B">
      <w:pPr>
        <w:pStyle w:val="2"/>
      </w:pPr>
      <w:bookmarkStart w:id="10" w:name="_Toc9455437"/>
      <w:r>
        <w:rPr>
          <w:rFonts w:hint="eastAsia"/>
        </w:rPr>
        <w:lastRenderedPageBreak/>
        <w:t>r</w:t>
      </w:r>
      <w:r>
        <w:t xml:space="preserve">un_action </w:t>
      </w:r>
      <w:r>
        <w:rPr>
          <w:rFonts w:hint="eastAsia"/>
        </w:rPr>
        <w:t>수정</w:t>
      </w:r>
      <w:bookmarkEnd w:id="10"/>
    </w:p>
    <w:p w14:paraId="15085019" w14:textId="7AF59626" w:rsidR="008F2E8B" w:rsidRDefault="008F2E8B" w:rsidP="008F2E8B"/>
    <w:p w14:paraId="3A8E27CE" w14:textId="672F6B62" w:rsidR="008F2E8B" w:rsidRDefault="008F2E8B" w:rsidP="008F2E8B">
      <w:r>
        <w:rPr>
          <w:noProof/>
        </w:rPr>
        <w:drawing>
          <wp:inline distT="0" distB="0" distL="0" distR="0" wp14:anchorId="40DA1758" wp14:editId="66624FB8">
            <wp:extent cx="6184900" cy="2184400"/>
            <wp:effectExtent l="0" t="0" r="635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79C0" w14:textId="486F5F5F" w:rsidR="008F2E8B" w:rsidRDefault="008F2E8B" w:rsidP="008F2E8B"/>
    <w:p w14:paraId="73AA9288" w14:textId="3147B59E" w:rsidR="001563A4" w:rsidRDefault="001563A4" w:rsidP="008F2E8B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수행하려면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수행할때마다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t xml:space="preserve">alarm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비어있는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초기화를</w:t>
      </w:r>
      <w:r>
        <w:rPr>
          <w:rFonts w:hint="eastAsia"/>
        </w:rPr>
        <w:t xml:space="preserve"> </w:t>
      </w:r>
      <w:r>
        <w:rPr>
          <w:rFonts w:hint="eastAsia"/>
        </w:rPr>
        <w:t>시켜줘야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run_action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t xml:space="preserve"> init_alarms()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매번</w:t>
      </w:r>
      <w:r>
        <w:rPr>
          <w:rFonts w:hint="eastAsia"/>
        </w:rPr>
        <w:t xml:space="preserve"> </w:t>
      </w:r>
      <w:r>
        <w:rPr>
          <w:rFonts w:hint="eastAsia"/>
        </w:rPr>
        <w:t>리스트를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시켰다</w:t>
      </w:r>
      <w:r>
        <w:rPr>
          <w:rFonts w:hint="eastAsia"/>
        </w:rPr>
        <w:t>.</w:t>
      </w:r>
    </w:p>
    <w:p w14:paraId="270F3E20" w14:textId="0ECF0F4B" w:rsidR="00E532B3" w:rsidRDefault="00E532B3" w:rsidP="008F2E8B"/>
    <w:p w14:paraId="388A7688" w14:textId="2817591C" w:rsidR="00E532B3" w:rsidRDefault="00E532B3" w:rsidP="008F2E8B"/>
    <w:p w14:paraId="22C2515A" w14:textId="47EEFE48" w:rsidR="00E532B3" w:rsidRDefault="00E532B3" w:rsidP="008F2E8B"/>
    <w:p w14:paraId="369DE307" w14:textId="6485E2B9" w:rsidR="00E532B3" w:rsidRDefault="00E532B3" w:rsidP="008F2E8B"/>
    <w:p w14:paraId="7F57B390" w14:textId="21EB1E59" w:rsidR="00E532B3" w:rsidRDefault="00E532B3" w:rsidP="008F2E8B"/>
    <w:p w14:paraId="53F8047D" w14:textId="17421AAF" w:rsidR="00E532B3" w:rsidRDefault="00E532B3" w:rsidP="008F2E8B"/>
    <w:p w14:paraId="5E067168" w14:textId="424F0088" w:rsidR="00E532B3" w:rsidRDefault="00E532B3" w:rsidP="008F2E8B"/>
    <w:p w14:paraId="6BD440B6" w14:textId="794E5A80" w:rsidR="00E532B3" w:rsidRDefault="00E532B3" w:rsidP="008F2E8B"/>
    <w:p w14:paraId="4DF2D9F5" w14:textId="054676C3" w:rsidR="00E532B3" w:rsidRDefault="00E532B3" w:rsidP="008F2E8B"/>
    <w:p w14:paraId="7B46C6A4" w14:textId="77C8FD1D" w:rsidR="00E532B3" w:rsidRDefault="00E532B3" w:rsidP="008F2E8B"/>
    <w:p w14:paraId="74A342A2" w14:textId="495D387C" w:rsidR="00E532B3" w:rsidRDefault="00E532B3" w:rsidP="008F2E8B"/>
    <w:p w14:paraId="184CD786" w14:textId="3855030C" w:rsidR="00E532B3" w:rsidRDefault="00E532B3" w:rsidP="008F2E8B"/>
    <w:p w14:paraId="3062C6F1" w14:textId="6DB47FF4" w:rsidR="00E532B3" w:rsidRDefault="00E532B3" w:rsidP="008F2E8B"/>
    <w:p w14:paraId="409DA84E" w14:textId="1B28A97C" w:rsidR="00E532B3" w:rsidRDefault="00E532B3" w:rsidP="008F2E8B"/>
    <w:p w14:paraId="01FACB6C" w14:textId="29066720" w:rsidR="00E532B3" w:rsidRDefault="00E532B3" w:rsidP="008F2E8B"/>
    <w:p w14:paraId="75AF079F" w14:textId="77777777" w:rsidR="00E532B3" w:rsidRDefault="00E532B3" w:rsidP="008F2E8B">
      <w:pPr>
        <w:rPr>
          <w:rFonts w:hint="eastAsia"/>
        </w:rPr>
      </w:pPr>
    </w:p>
    <w:p w14:paraId="5071E0E0" w14:textId="6963C8D4" w:rsidR="008F2E8B" w:rsidRDefault="008F2E8B" w:rsidP="008F2E8B">
      <w:pPr>
        <w:pStyle w:val="1"/>
        <w:ind w:left="220" w:right="220"/>
      </w:pPr>
      <w:bookmarkStart w:id="11" w:name="_Toc9455438"/>
      <w:r>
        <w:rPr>
          <w:rFonts w:hint="eastAsia"/>
        </w:rPr>
        <w:lastRenderedPageBreak/>
        <w:t>&lt;테스트 결과&gt;</w:t>
      </w:r>
      <w:bookmarkEnd w:id="11"/>
    </w:p>
    <w:p w14:paraId="614E8FC5" w14:textId="5DDB3BAD" w:rsidR="008F2E8B" w:rsidRDefault="008F2E8B" w:rsidP="008F2E8B">
      <w:pPr>
        <w:pStyle w:val="2"/>
      </w:pPr>
      <w:bookmarkStart w:id="12" w:name="_Toc9455439"/>
      <w:r>
        <w:rPr>
          <w:rFonts w:hint="eastAsia"/>
        </w:rPr>
        <w:t>a</w:t>
      </w:r>
      <w:r>
        <w:t>larm-multiple</w:t>
      </w:r>
      <w:bookmarkEnd w:id="12"/>
    </w:p>
    <w:p w14:paraId="3E8D3E4E" w14:textId="062180BF" w:rsidR="001E3DC1" w:rsidRDefault="001E3DC1" w:rsidP="001E3DC1">
      <w:r>
        <w:rPr>
          <w:rFonts w:hint="eastAsia"/>
          <w:noProof/>
        </w:rPr>
        <w:drawing>
          <wp:inline distT="0" distB="0" distL="0" distR="0" wp14:anchorId="119142E4" wp14:editId="5671E5A5">
            <wp:extent cx="6184900" cy="89535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D902" w14:textId="77777777" w:rsidR="001E3DC1" w:rsidRPr="001E3DC1" w:rsidRDefault="001E3DC1" w:rsidP="001E3DC1"/>
    <w:p w14:paraId="3CA7F71E" w14:textId="4B9C03BD" w:rsidR="008F2E8B" w:rsidRDefault="008F2E8B" w:rsidP="008F2E8B">
      <w:pPr>
        <w:pStyle w:val="2"/>
      </w:pPr>
      <w:bookmarkStart w:id="13" w:name="_Toc9455440"/>
      <w:r>
        <w:rPr>
          <w:rFonts w:hint="eastAsia"/>
        </w:rPr>
        <w:t>a</w:t>
      </w:r>
      <w:r>
        <w:t>larm-negative</w:t>
      </w:r>
      <w:bookmarkEnd w:id="13"/>
    </w:p>
    <w:p w14:paraId="3B48357D" w14:textId="5A900C66" w:rsidR="001E3DC1" w:rsidRPr="001E3DC1" w:rsidRDefault="001E3DC1" w:rsidP="001E3DC1">
      <w:r>
        <w:rPr>
          <w:rFonts w:hint="eastAsia"/>
          <w:noProof/>
        </w:rPr>
        <w:drawing>
          <wp:inline distT="0" distB="0" distL="0" distR="0" wp14:anchorId="633882DD" wp14:editId="0A014203">
            <wp:extent cx="6184900" cy="850900"/>
            <wp:effectExtent l="0" t="0" r="635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3236" w14:textId="77777777" w:rsidR="001E3DC1" w:rsidRPr="001E3DC1" w:rsidRDefault="001E3DC1" w:rsidP="001E3DC1"/>
    <w:p w14:paraId="29AD12D7" w14:textId="77777777" w:rsidR="001E3DC1" w:rsidRDefault="001E3DC1" w:rsidP="001E3DC1">
      <w:pPr>
        <w:pStyle w:val="2"/>
      </w:pPr>
      <w:bookmarkStart w:id="14" w:name="_Toc9455441"/>
      <w:r>
        <w:rPr>
          <w:rFonts w:hint="eastAsia"/>
        </w:rPr>
        <w:t>a</w:t>
      </w:r>
      <w:r>
        <w:t>larm-single</w:t>
      </w:r>
      <w:bookmarkEnd w:id="14"/>
    </w:p>
    <w:p w14:paraId="6FB8980C" w14:textId="56105C88" w:rsidR="001E3DC1" w:rsidRDefault="001E3DC1" w:rsidP="001E3DC1">
      <w:r>
        <w:rPr>
          <w:noProof/>
        </w:rPr>
        <w:drawing>
          <wp:inline distT="0" distB="0" distL="0" distR="0" wp14:anchorId="02A92C4B" wp14:editId="2F14EE39">
            <wp:extent cx="6184900" cy="762000"/>
            <wp:effectExtent l="0" t="0" r="635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5AC" w14:textId="77777777" w:rsidR="001E3DC1" w:rsidRPr="001E3DC1" w:rsidRDefault="001E3DC1" w:rsidP="001E3DC1"/>
    <w:p w14:paraId="17ADEB50" w14:textId="062925B9" w:rsidR="001E3DC1" w:rsidRDefault="001E3DC1" w:rsidP="001E3DC1">
      <w:pPr>
        <w:pStyle w:val="2"/>
      </w:pPr>
      <w:bookmarkStart w:id="15" w:name="_Toc9455442"/>
      <w:r>
        <w:rPr>
          <w:rFonts w:hint="eastAsia"/>
        </w:rPr>
        <w:t>a</w:t>
      </w:r>
      <w:r>
        <w:t>larm-zero</w:t>
      </w:r>
      <w:bookmarkEnd w:id="15"/>
    </w:p>
    <w:p w14:paraId="7398CC85" w14:textId="6372D78B" w:rsidR="001E3DC1" w:rsidRDefault="001E3DC1" w:rsidP="001E3DC1">
      <w:r>
        <w:rPr>
          <w:noProof/>
        </w:rPr>
        <w:drawing>
          <wp:inline distT="0" distB="0" distL="0" distR="0" wp14:anchorId="4DD9D8F2" wp14:editId="396499F3">
            <wp:extent cx="6184900" cy="81915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914B" w14:textId="77777777" w:rsidR="001E3DC1" w:rsidRDefault="001E3DC1" w:rsidP="001E3DC1">
      <w:pPr>
        <w:pStyle w:val="2"/>
      </w:pPr>
      <w:bookmarkStart w:id="16" w:name="_Toc9455443"/>
      <w:r>
        <w:rPr>
          <w:rFonts w:hint="eastAsia"/>
        </w:rPr>
        <w:t>a</w:t>
      </w:r>
      <w:r>
        <w:t>larm-</w:t>
      </w:r>
      <w:r>
        <w:rPr>
          <w:rFonts w:hint="eastAsia"/>
        </w:rPr>
        <w:t>s</w:t>
      </w:r>
      <w:r>
        <w:t>imultaneous</w:t>
      </w:r>
      <w:bookmarkEnd w:id="16"/>
    </w:p>
    <w:p w14:paraId="47C3C849" w14:textId="28F81029" w:rsidR="001E3DC1" w:rsidRPr="001E3DC1" w:rsidRDefault="001E3DC1" w:rsidP="001E3DC1">
      <w:r>
        <w:rPr>
          <w:rFonts w:hint="eastAsia"/>
          <w:noProof/>
        </w:rPr>
        <w:drawing>
          <wp:inline distT="0" distB="0" distL="0" distR="0" wp14:anchorId="2D7CA075" wp14:editId="57EA18D5">
            <wp:extent cx="6184900" cy="87630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3ABC" w14:textId="5C38CF5B" w:rsidR="008F2E8B" w:rsidRDefault="008F2E8B" w:rsidP="008F2E8B">
      <w:pPr>
        <w:pStyle w:val="2"/>
      </w:pPr>
      <w:bookmarkStart w:id="17" w:name="_Toc9455444"/>
      <w:r>
        <w:rPr>
          <w:rFonts w:hint="eastAsia"/>
        </w:rPr>
        <w:lastRenderedPageBreak/>
        <w:t>a</w:t>
      </w:r>
      <w:r>
        <w:t>larm-priority</w:t>
      </w:r>
      <w:bookmarkEnd w:id="17"/>
    </w:p>
    <w:p w14:paraId="0A77B2D3" w14:textId="049DEAF4" w:rsidR="001E3DC1" w:rsidRPr="001E3DC1" w:rsidRDefault="001E3DC1" w:rsidP="001E3DC1">
      <w:r>
        <w:rPr>
          <w:rFonts w:hint="eastAsia"/>
          <w:noProof/>
        </w:rPr>
        <w:drawing>
          <wp:inline distT="0" distB="0" distL="0" distR="0" wp14:anchorId="394B4FC8" wp14:editId="19408DE4">
            <wp:extent cx="6184900" cy="4603750"/>
            <wp:effectExtent l="0" t="0" r="6350" b="635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C59F" w14:textId="4BD24EEF" w:rsidR="001E3DC1" w:rsidRDefault="001E3DC1" w:rsidP="001E3DC1"/>
    <w:p w14:paraId="5E2B0AB4" w14:textId="2B340A92" w:rsidR="00067217" w:rsidRPr="001E3DC1" w:rsidRDefault="00067217" w:rsidP="00067217">
      <w:pPr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테스트가</w:t>
      </w:r>
      <w:r>
        <w:rPr>
          <w:rFonts w:hint="eastAsia"/>
        </w:rPr>
        <w:t xml:space="preserve"> </w:t>
      </w:r>
      <w:r>
        <w:rPr>
          <w:rFonts w:hint="eastAsia"/>
        </w:rPr>
        <w:t>통과하였지만</w:t>
      </w:r>
      <w:r>
        <w:rPr>
          <w:rFonts w:hint="eastAsia"/>
        </w:rPr>
        <w:t xml:space="preserve"> </w:t>
      </w:r>
      <w:r>
        <w:rPr>
          <w:rFonts w:hint="eastAsia"/>
        </w:rPr>
        <w:t>우선순위</w:t>
      </w:r>
      <w:r>
        <w:rPr>
          <w:rFonts w:hint="eastAsia"/>
        </w:rPr>
        <w:t xml:space="preserve"> </w:t>
      </w:r>
      <w:r>
        <w:rPr>
          <w:rFonts w:hint="eastAsia"/>
        </w:rPr>
        <w:t>스케쥴러를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전까지는</w:t>
      </w:r>
      <w:r>
        <w:t xml:space="preserve"> priority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테스트는</w:t>
      </w:r>
      <w:r>
        <w:rPr>
          <w:rFonts w:hint="eastAsia"/>
        </w:rPr>
        <w:t xml:space="preserve"> </w:t>
      </w:r>
      <w:r>
        <w:rPr>
          <w:rFonts w:hint="eastAsia"/>
        </w:rPr>
        <w:t>통과하지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="00FC26E5">
        <w:t xml:space="preserve">alarm </w:t>
      </w:r>
      <w:r w:rsidR="00FC26E5">
        <w:rPr>
          <w:rFonts w:hint="eastAsia"/>
        </w:rPr>
        <w:t>관련</w:t>
      </w:r>
      <w:r w:rsidR="00FC26E5">
        <w:rPr>
          <w:rFonts w:hint="eastAsia"/>
        </w:rPr>
        <w:t xml:space="preserve"> </w:t>
      </w:r>
      <w:r w:rsidR="00FC26E5">
        <w:rPr>
          <w:rFonts w:hint="eastAsia"/>
        </w:rPr>
        <w:t>테스트에서</w:t>
      </w:r>
      <w:r w:rsidR="00FC26E5">
        <w:rPr>
          <w:rFonts w:hint="eastAsia"/>
        </w:rPr>
        <w:t xml:space="preserve"> </w:t>
      </w:r>
      <w:r>
        <w:t xml:space="preserve"> alarm-priority </w:t>
      </w:r>
      <w:r>
        <w:rPr>
          <w:rFonts w:hint="eastAsia"/>
        </w:rPr>
        <w:t>테스트만</w:t>
      </w:r>
      <w:r>
        <w:rPr>
          <w:rFonts w:hint="eastAsia"/>
        </w:rPr>
        <w:t xml:space="preserve"> </w:t>
      </w:r>
      <w:r>
        <w:rPr>
          <w:rFonts w:hint="eastAsia"/>
        </w:rPr>
        <w:t>실패하였다</w:t>
      </w:r>
      <w:r>
        <w:rPr>
          <w:rFonts w:hint="eastAsia"/>
        </w:rPr>
        <w:t>.</w:t>
      </w:r>
    </w:p>
    <w:sectPr w:rsidR="00067217" w:rsidRPr="001E3DC1" w:rsidSect="003120D1">
      <w:footerReference w:type="default" r:id="rId20"/>
      <w:pgSz w:w="11906" w:h="16838" w:code="9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8F83A" w14:textId="77777777" w:rsidR="00CA7845" w:rsidRDefault="00CA7845">
      <w:pPr>
        <w:spacing w:after="0" w:line="240" w:lineRule="auto"/>
      </w:pPr>
      <w:r>
        <w:separator/>
      </w:r>
    </w:p>
    <w:p w14:paraId="17C788D6" w14:textId="77777777" w:rsidR="00CA7845" w:rsidRDefault="00CA7845"/>
  </w:endnote>
  <w:endnote w:type="continuationSeparator" w:id="0">
    <w:p w14:paraId="15F888DE" w14:textId="77777777" w:rsidR="00CA7845" w:rsidRDefault="00CA7845">
      <w:pPr>
        <w:spacing w:after="0" w:line="240" w:lineRule="auto"/>
      </w:pPr>
      <w:r>
        <w:continuationSeparator/>
      </w:r>
    </w:p>
    <w:p w14:paraId="7AA76B96" w14:textId="77777777" w:rsidR="00CA7845" w:rsidRDefault="00CA78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49BF0" w14:textId="77777777" w:rsidR="00A225E0" w:rsidRDefault="00A225E0" w:rsidP="00EE3DE5">
    <w:pPr>
      <w:pStyle w:val="a6"/>
      <w:jc w:val="center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>
      <w:rPr>
        <w:noProof/>
        <w:lang w:val="ko-KR" w:bidi="ko-KR"/>
      </w:rPr>
      <w:t>0</w:t>
    </w:r>
    <w:r>
      <w:rPr>
        <w:noProof/>
        <w:lang w:val="ko-KR" w:bidi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0CD5F" w14:textId="77777777" w:rsidR="00CA7845" w:rsidRDefault="00CA7845">
      <w:pPr>
        <w:spacing w:after="0" w:line="240" w:lineRule="auto"/>
      </w:pPr>
      <w:r>
        <w:separator/>
      </w:r>
    </w:p>
    <w:p w14:paraId="09C38038" w14:textId="77777777" w:rsidR="00CA7845" w:rsidRDefault="00CA7845"/>
  </w:footnote>
  <w:footnote w:type="continuationSeparator" w:id="0">
    <w:p w14:paraId="13CBFEA1" w14:textId="77777777" w:rsidR="00CA7845" w:rsidRDefault="00CA7845">
      <w:pPr>
        <w:spacing w:after="0" w:line="240" w:lineRule="auto"/>
      </w:pPr>
      <w:r>
        <w:continuationSeparator/>
      </w:r>
    </w:p>
    <w:p w14:paraId="13F40F67" w14:textId="77777777" w:rsidR="00CA7845" w:rsidRDefault="00CA784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CB2B8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D0BE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9F4F2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DF41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661F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99E70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24A6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4FA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02F479F3"/>
    <w:multiLevelType w:val="hybridMultilevel"/>
    <w:tmpl w:val="E8D49A84"/>
    <w:lvl w:ilvl="0" w:tplc="A80A385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05552C83"/>
    <w:multiLevelType w:val="multilevel"/>
    <w:tmpl w:val="9B548F90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0BC1114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E783B4E"/>
    <w:multiLevelType w:val="hybridMultilevel"/>
    <w:tmpl w:val="25B02D08"/>
    <w:lvl w:ilvl="0" w:tplc="8D2C529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0EF75F60"/>
    <w:multiLevelType w:val="hybridMultilevel"/>
    <w:tmpl w:val="194A78DC"/>
    <w:lvl w:ilvl="0" w:tplc="419C54F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1551664D"/>
    <w:multiLevelType w:val="hybridMultilevel"/>
    <w:tmpl w:val="036A4EE8"/>
    <w:lvl w:ilvl="0" w:tplc="85E88C96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1A014DBD"/>
    <w:multiLevelType w:val="hybridMultilevel"/>
    <w:tmpl w:val="5366F924"/>
    <w:lvl w:ilvl="0" w:tplc="7D164BA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21394B95"/>
    <w:multiLevelType w:val="hybridMultilevel"/>
    <w:tmpl w:val="3C3E74A2"/>
    <w:lvl w:ilvl="0" w:tplc="DC3ECE9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 w15:restartNumberingAfterBreak="0">
    <w:nsid w:val="23330C76"/>
    <w:multiLevelType w:val="hybridMultilevel"/>
    <w:tmpl w:val="55A296D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8057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727E94"/>
    <w:multiLevelType w:val="hybridMultilevel"/>
    <w:tmpl w:val="5FE40C6C"/>
    <w:lvl w:ilvl="0" w:tplc="EE32BD22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0206624"/>
    <w:multiLevelType w:val="hybridMultilevel"/>
    <w:tmpl w:val="4F087E10"/>
    <w:lvl w:ilvl="0" w:tplc="539AA18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325F15AF"/>
    <w:multiLevelType w:val="hybridMultilevel"/>
    <w:tmpl w:val="6FEAE222"/>
    <w:lvl w:ilvl="0" w:tplc="A9F0E37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1" w15:restartNumberingAfterBreak="0">
    <w:nsid w:val="32F2365E"/>
    <w:multiLevelType w:val="hybridMultilevel"/>
    <w:tmpl w:val="01009BBC"/>
    <w:lvl w:ilvl="0" w:tplc="4C0006E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33AF6C22"/>
    <w:multiLevelType w:val="hybridMultilevel"/>
    <w:tmpl w:val="4480585C"/>
    <w:lvl w:ilvl="0" w:tplc="972ACA1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3" w15:restartNumberingAfterBreak="0">
    <w:nsid w:val="3AF203E5"/>
    <w:multiLevelType w:val="hybridMultilevel"/>
    <w:tmpl w:val="2E6C4C06"/>
    <w:lvl w:ilvl="0" w:tplc="8CA4D37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4" w15:restartNumberingAfterBreak="0">
    <w:nsid w:val="3BDE7B0F"/>
    <w:multiLevelType w:val="hybridMultilevel"/>
    <w:tmpl w:val="EEE21514"/>
    <w:lvl w:ilvl="0" w:tplc="2E4CA03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411C19B5"/>
    <w:multiLevelType w:val="hybridMultilevel"/>
    <w:tmpl w:val="47A03192"/>
    <w:lvl w:ilvl="0" w:tplc="31FE69E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6" w15:restartNumberingAfterBreak="0">
    <w:nsid w:val="41285022"/>
    <w:multiLevelType w:val="hybridMultilevel"/>
    <w:tmpl w:val="F6943D9C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7" w15:restartNumberingAfterBreak="0">
    <w:nsid w:val="46060A30"/>
    <w:multiLevelType w:val="hybridMultilevel"/>
    <w:tmpl w:val="E02C89B6"/>
    <w:lvl w:ilvl="0" w:tplc="D780C77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8" w15:restartNumberingAfterBreak="0">
    <w:nsid w:val="473E553E"/>
    <w:multiLevelType w:val="hybridMultilevel"/>
    <w:tmpl w:val="9EC8FEBA"/>
    <w:lvl w:ilvl="0" w:tplc="CE8C5C4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9" w15:restartNumberingAfterBreak="0">
    <w:nsid w:val="487C7C30"/>
    <w:multiLevelType w:val="hybridMultilevel"/>
    <w:tmpl w:val="A74E0FB8"/>
    <w:lvl w:ilvl="0" w:tplc="6442AED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0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31" w15:restartNumberingAfterBreak="0">
    <w:nsid w:val="4BCA4160"/>
    <w:multiLevelType w:val="hybridMultilevel"/>
    <w:tmpl w:val="F98CF33C"/>
    <w:lvl w:ilvl="0" w:tplc="17D216D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2" w15:restartNumberingAfterBreak="0">
    <w:nsid w:val="53C56A63"/>
    <w:multiLevelType w:val="hybridMultilevel"/>
    <w:tmpl w:val="3702C00A"/>
    <w:lvl w:ilvl="0" w:tplc="EBFEFA4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3" w15:restartNumberingAfterBreak="0">
    <w:nsid w:val="57314677"/>
    <w:multiLevelType w:val="hybridMultilevel"/>
    <w:tmpl w:val="C83075B6"/>
    <w:lvl w:ilvl="0" w:tplc="D8A49C62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7576719"/>
    <w:multiLevelType w:val="hybridMultilevel"/>
    <w:tmpl w:val="7C043D9A"/>
    <w:lvl w:ilvl="0" w:tplc="CB36563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5" w15:restartNumberingAfterBreak="0">
    <w:nsid w:val="5B3C5BF4"/>
    <w:multiLevelType w:val="hybridMultilevel"/>
    <w:tmpl w:val="22183982"/>
    <w:lvl w:ilvl="0" w:tplc="F316343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6" w15:restartNumberingAfterBreak="0">
    <w:nsid w:val="61066BEF"/>
    <w:multiLevelType w:val="hybridMultilevel"/>
    <w:tmpl w:val="AF467E56"/>
    <w:lvl w:ilvl="0" w:tplc="D3A89190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37" w15:restartNumberingAfterBreak="0">
    <w:nsid w:val="65204846"/>
    <w:multiLevelType w:val="hybridMultilevel"/>
    <w:tmpl w:val="5F825640"/>
    <w:lvl w:ilvl="0" w:tplc="50A425F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8" w15:restartNumberingAfterBreak="0">
    <w:nsid w:val="6A994B81"/>
    <w:multiLevelType w:val="hybridMultilevel"/>
    <w:tmpl w:val="3EBE60C2"/>
    <w:lvl w:ilvl="0" w:tplc="42C61EFE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9" w15:restartNumberingAfterBreak="0">
    <w:nsid w:val="6D1638CF"/>
    <w:multiLevelType w:val="multilevel"/>
    <w:tmpl w:val="5C7EBD96"/>
    <w:lvl w:ilvl="0">
      <w:start w:val="1"/>
      <w:numFmt w:val="lowerRoman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6E2B3F65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746478FC"/>
    <w:multiLevelType w:val="hybridMultilevel"/>
    <w:tmpl w:val="5C68931C"/>
    <w:lvl w:ilvl="0" w:tplc="47589162">
      <w:start w:val="1"/>
      <w:numFmt w:val="bullet"/>
      <w:lvlText w:val="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2" w15:restartNumberingAfterBreak="0">
    <w:nsid w:val="765865FC"/>
    <w:multiLevelType w:val="hybridMultilevel"/>
    <w:tmpl w:val="13367316"/>
    <w:lvl w:ilvl="0" w:tplc="4DA08A3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3" w15:restartNumberingAfterBreak="0">
    <w:nsid w:val="7D1019EE"/>
    <w:multiLevelType w:val="hybridMultilevel"/>
    <w:tmpl w:val="0F0A2FAE"/>
    <w:lvl w:ilvl="0" w:tplc="47589162">
      <w:start w:val="1"/>
      <w:numFmt w:val="bullet"/>
      <w:lvlText w:val="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4" w15:restartNumberingAfterBreak="0">
    <w:nsid w:val="7D9D52AF"/>
    <w:multiLevelType w:val="hybridMultilevel"/>
    <w:tmpl w:val="CF545A0A"/>
    <w:lvl w:ilvl="0" w:tplc="113463FA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39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40"/>
  </w:num>
  <w:num w:numId="13">
    <w:abstractNumId w:val="10"/>
  </w:num>
  <w:num w:numId="14">
    <w:abstractNumId w:val="17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8"/>
  </w:num>
  <w:num w:numId="18">
    <w:abstractNumId w:val="22"/>
  </w:num>
  <w:num w:numId="19">
    <w:abstractNumId w:val="27"/>
  </w:num>
  <w:num w:numId="20">
    <w:abstractNumId w:val="23"/>
  </w:num>
  <w:num w:numId="21">
    <w:abstractNumId w:val="21"/>
  </w:num>
  <w:num w:numId="22">
    <w:abstractNumId w:val="36"/>
  </w:num>
  <w:num w:numId="23">
    <w:abstractNumId w:val="44"/>
  </w:num>
  <w:num w:numId="24">
    <w:abstractNumId w:val="29"/>
  </w:num>
  <w:num w:numId="25">
    <w:abstractNumId w:val="35"/>
  </w:num>
  <w:num w:numId="26">
    <w:abstractNumId w:val="14"/>
  </w:num>
  <w:num w:numId="27">
    <w:abstractNumId w:val="18"/>
  </w:num>
  <w:num w:numId="28">
    <w:abstractNumId w:val="25"/>
  </w:num>
  <w:num w:numId="29">
    <w:abstractNumId w:val="32"/>
  </w:num>
  <w:num w:numId="30">
    <w:abstractNumId w:val="38"/>
  </w:num>
  <w:num w:numId="31">
    <w:abstractNumId w:val="31"/>
  </w:num>
  <w:num w:numId="32">
    <w:abstractNumId w:val="24"/>
  </w:num>
  <w:num w:numId="33">
    <w:abstractNumId w:val="13"/>
  </w:num>
  <w:num w:numId="34">
    <w:abstractNumId w:val="19"/>
  </w:num>
  <w:num w:numId="35">
    <w:abstractNumId w:val="20"/>
  </w:num>
  <w:num w:numId="36">
    <w:abstractNumId w:val="42"/>
  </w:num>
  <w:num w:numId="37">
    <w:abstractNumId w:val="26"/>
  </w:num>
  <w:num w:numId="38">
    <w:abstractNumId w:val="41"/>
  </w:num>
  <w:num w:numId="39">
    <w:abstractNumId w:val="16"/>
  </w:num>
  <w:num w:numId="40">
    <w:abstractNumId w:val="43"/>
  </w:num>
  <w:num w:numId="41">
    <w:abstractNumId w:val="33"/>
  </w:num>
  <w:num w:numId="42">
    <w:abstractNumId w:val="12"/>
  </w:num>
  <w:num w:numId="43">
    <w:abstractNumId w:val="15"/>
  </w:num>
  <w:num w:numId="44">
    <w:abstractNumId w:val="34"/>
  </w:num>
  <w:num w:numId="45">
    <w:abstractNumId w:val="37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B3F"/>
    <w:rsid w:val="00002E47"/>
    <w:rsid w:val="00003FA3"/>
    <w:rsid w:val="00012F3E"/>
    <w:rsid w:val="000315F0"/>
    <w:rsid w:val="0003310B"/>
    <w:rsid w:val="0004626D"/>
    <w:rsid w:val="00047884"/>
    <w:rsid w:val="00051678"/>
    <w:rsid w:val="0005681C"/>
    <w:rsid w:val="000579EB"/>
    <w:rsid w:val="00067217"/>
    <w:rsid w:val="00071C17"/>
    <w:rsid w:val="00080116"/>
    <w:rsid w:val="00080C63"/>
    <w:rsid w:val="000A58B4"/>
    <w:rsid w:val="000B0AB2"/>
    <w:rsid w:val="000B156E"/>
    <w:rsid w:val="000C0A78"/>
    <w:rsid w:val="000C3AD5"/>
    <w:rsid w:val="000C47C7"/>
    <w:rsid w:val="000C5650"/>
    <w:rsid w:val="000C5D7C"/>
    <w:rsid w:val="000D1F66"/>
    <w:rsid w:val="000D3390"/>
    <w:rsid w:val="000E2487"/>
    <w:rsid w:val="000F27B7"/>
    <w:rsid w:val="000F2F8C"/>
    <w:rsid w:val="000F4120"/>
    <w:rsid w:val="00110FA6"/>
    <w:rsid w:val="001143EC"/>
    <w:rsid w:val="00137AFE"/>
    <w:rsid w:val="0014214F"/>
    <w:rsid w:val="001563A4"/>
    <w:rsid w:val="0016493C"/>
    <w:rsid w:val="00172A0E"/>
    <w:rsid w:val="00172AD8"/>
    <w:rsid w:val="00176B23"/>
    <w:rsid w:val="001800F8"/>
    <w:rsid w:val="00187F63"/>
    <w:rsid w:val="001A0818"/>
    <w:rsid w:val="001A43D5"/>
    <w:rsid w:val="001C2C5B"/>
    <w:rsid w:val="001C5016"/>
    <w:rsid w:val="001E3DC1"/>
    <w:rsid w:val="00236DA5"/>
    <w:rsid w:val="00237C29"/>
    <w:rsid w:val="0026193E"/>
    <w:rsid w:val="00266145"/>
    <w:rsid w:val="0026638D"/>
    <w:rsid w:val="00286087"/>
    <w:rsid w:val="00293929"/>
    <w:rsid w:val="00294C3F"/>
    <w:rsid w:val="0029795A"/>
    <w:rsid w:val="002B5C95"/>
    <w:rsid w:val="002B6F03"/>
    <w:rsid w:val="002C1552"/>
    <w:rsid w:val="002C4147"/>
    <w:rsid w:val="002C48DA"/>
    <w:rsid w:val="002E1035"/>
    <w:rsid w:val="002E7D75"/>
    <w:rsid w:val="002F77A5"/>
    <w:rsid w:val="00303660"/>
    <w:rsid w:val="003048D8"/>
    <w:rsid w:val="003120D1"/>
    <w:rsid w:val="00315E05"/>
    <w:rsid w:val="00317669"/>
    <w:rsid w:val="00317B3F"/>
    <w:rsid w:val="00325C82"/>
    <w:rsid w:val="00337C1F"/>
    <w:rsid w:val="00343546"/>
    <w:rsid w:val="00343BC8"/>
    <w:rsid w:val="0034617C"/>
    <w:rsid w:val="00356102"/>
    <w:rsid w:val="0039271B"/>
    <w:rsid w:val="003A2DF2"/>
    <w:rsid w:val="003A5ED4"/>
    <w:rsid w:val="003B0C99"/>
    <w:rsid w:val="003C3A3E"/>
    <w:rsid w:val="003D2F0A"/>
    <w:rsid w:val="003D3E53"/>
    <w:rsid w:val="003D6E9C"/>
    <w:rsid w:val="003E1C7A"/>
    <w:rsid w:val="003F2336"/>
    <w:rsid w:val="003F397A"/>
    <w:rsid w:val="003F3D12"/>
    <w:rsid w:val="003F5120"/>
    <w:rsid w:val="00412E95"/>
    <w:rsid w:val="004163B5"/>
    <w:rsid w:val="004343C1"/>
    <w:rsid w:val="004405DA"/>
    <w:rsid w:val="0045364B"/>
    <w:rsid w:val="00492E3A"/>
    <w:rsid w:val="004A1D08"/>
    <w:rsid w:val="004A4DBE"/>
    <w:rsid w:val="004A7C6D"/>
    <w:rsid w:val="004C0D7C"/>
    <w:rsid w:val="004C3D3D"/>
    <w:rsid w:val="004D1120"/>
    <w:rsid w:val="004E0813"/>
    <w:rsid w:val="004E1175"/>
    <w:rsid w:val="00500A46"/>
    <w:rsid w:val="005144D6"/>
    <w:rsid w:val="00516627"/>
    <w:rsid w:val="00521179"/>
    <w:rsid w:val="00533AE1"/>
    <w:rsid w:val="00535565"/>
    <w:rsid w:val="00546C1B"/>
    <w:rsid w:val="005512E8"/>
    <w:rsid w:val="0055429E"/>
    <w:rsid w:val="00556293"/>
    <w:rsid w:val="0055711D"/>
    <w:rsid w:val="00567C7E"/>
    <w:rsid w:val="00572482"/>
    <w:rsid w:val="005A54E9"/>
    <w:rsid w:val="005B1511"/>
    <w:rsid w:val="005B3A7C"/>
    <w:rsid w:val="005B3FE6"/>
    <w:rsid w:val="005C1262"/>
    <w:rsid w:val="005C53DA"/>
    <w:rsid w:val="005C7BF4"/>
    <w:rsid w:val="005E0B76"/>
    <w:rsid w:val="005E759C"/>
    <w:rsid w:val="005F37D2"/>
    <w:rsid w:val="00600402"/>
    <w:rsid w:val="0061298D"/>
    <w:rsid w:val="00612FC7"/>
    <w:rsid w:val="00613583"/>
    <w:rsid w:val="00617D2F"/>
    <w:rsid w:val="00620DC0"/>
    <w:rsid w:val="00620FBF"/>
    <w:rsid w:val="006329DB"/>
    <w:rsid w:val="006337A6"/>
    <w:rsid w:val="00644302"/>
    <w:rsid w:val="00667E6E"/>
    <w:rsid w:val="00674071"/>
    <w:rsid w:val="00685B85"/>
    <w:rsid w:val="00696D06"/>
    <w:rsid w:val="006A24EE"/>
    <w:rsid w:val="006A6866"/>
    <w:rsid w:val="006A76E1"/>
    <w:rsid w:val="006B6AF4"/>
    <w:rsid w:val="006C032F"/>
    <w:rsid w:val="006C0573"/>
    <w:rsid w:val="006D2C18"/>
    <w:rsid w:val="006D5859"/>
    <w:rsid w:val="006F49E6"/>
    <w:rsid w:val="007002A7"/>
    <w:rsid w:val="007038B8"/>
    <w:rsid w:val="00714CDE"/>
    <w:rsid w:val="00717318"/>
    <w:rsid w:val="00721AE6"/>
    <w:rsid w:val="007300DB"/>
    <w:rsid w:val="00740829"/>
    <w:rsid w:val="00746CEE"/>
    <w:rsid w:val="0075219C"/>
    <w:rsid w:val="007627FD"/>
    <w:rsid w:val="007804B3"/>
    <w:rsid w:val="00793758"/>
    <w:rsid w:val="00795D0B"/>
    <w:rsid w:val="007A06AE"/>
    <w:rsid w:val="007C6624"/>
    <w:rsid w:val="007D0E6C"/>
    <w:rsid w:val="007D33F1"/>
    <w:rsid w:val="0080020A"/>
    <w:rsid w:val="00800B03"/>
    <w:rsid w:val="00807F4F"/>
    <w:rsid w:val="00814746"/>
    <w:rsid w:val="008151F6"/>
    <w:rsid w:val="00815DF8"/>
    <w:rsid w:val="00821710"/>
    <w:rsid w:val="008275F4"/>
    <w:rsid w:val="00851BEE"/>
    <w:rsid w:val="00886161"/>
    <w:rsid w:val="00890F29"/>
    <w:rsid w:val="008D10AE"/>
    <w:rsid w:val="008E4192"/>
    <w:rsid w:val="008F2E8B"/>
    <w:rsid w:val="008F7CC0"/>
    <w:rsid w:val="009011E2"/>
    <w:rsid w:val="00910A93"/>
    <w:rsid w:val="00912913"/>
    <w:rsid w:val="00917394"/>
    <w:rsid w:val="0092467A"/>
    <w:rsid w:val="009247B6"/>
    <w:rsid w:val="009370D0"/>
    <w:rsid w:val="0094532B"/>
    <w:rsid w:val="00952017"/>
    <w:rsid w:val="00965EA9"/>
    <w:rsid w:val="009714BD"/>
    <w:rsid w:val="00972316"/>
    <w:rsid w:val="009855AA"/>
    <w:rsid w:val="009866E2"/>
    <w:rsid w:val="009969F7"/>
    <w:rsid w:val="009B0C28"/>
    <w:rsid w:val="009B0E5D"/>
    <w:rsid w:val="009B2A56"/>
    <w:rsid w:val="009C2218"/>
    <w:rsid w:val="009C492D"/>
    <w:rsid w:val="009E3EFC"/>
    <w:rsid w:val="009E6F57"/>
    <w:rsid w:val="009F6627"/>
    <w:rsid w:val="00A015B0"/>
    <w:rsid w:val="00A077EE"/>
    <w:rsid w:val="00A0782A"/>
    <w:rsid w:val="00A10805"/>
    <w:rsid w:val="00A20E47"/>
    <w:rsid w:val="00A225E0"/>
    <w:rsid w:val="00A23EDE"/>
    <w:rsid w:val="00A27D76"/>
    <w:rsid w:val="00A37042"/>
    <w:rsid w:val="00A40744"/>
    <w:rsid w:val="00A45E08"/>
    <w:rsid w:val="00A51205"/>
    <w:rsid w:val="00A63AAF"/>
    <w:rsid w:val="00A969C3"/>
    <w:rsid w:val="00AA43CB"/>
    <w:rsid w:val="00AB53C3"/>
    <w:rsid w:val="00AB5FA8"/>
    <w:rsid w:val="00AB6F8F"/>
    <w:rsid w:val="00AC6C51"/>
    <w:rsid w:val="00AC711F"/>
    <w:rsid w:val="00AD20D5"/>
    <w:rsid w:val="00AD629E"/>
    <w:rsid w:val="00AE3359"/>
    <w:rsid w:val="00AE48BA"/>
    <w:rsid w:val="00AF57AF"/>
    <w:rsid w:val="00B03908"/>
    <w:rsid w:val="00B23563"/>
    <w:rsid w:val="00B471E1"/>
    <w:rsid w:val="00B472FE"/>
    <w:rsid w:val="00B5097B"/>
    <w:rsid w:val="00B51EB3"/>
    <w:rsid w:val="00B738AE"/>
    <w:rsid w:val="00B81C05"/>
    <w:rsid w:val="00B83A1F"/>
    <w:rsid w:val="00B946C4"/>
    <w:rsid w:val="00B977FE"/>
    <w:rsid w:val="00B979D8"/>
    <w:rsid w:val="00BA050E"/>
    <w:rsid w:val="00BA3C6B"/>
    <w:rsid w:val="00BB1F80"/>
    <w:rsid w:val="00BB2324"/>
    <w:rsid w:val="00BB7054"/>
    <w:rsid w:val="00BC6959"/>
    <w:rsid w:val="00BC7950"/>
    <w:rsid w:val="00C05A7A"/>
    <w:rsid w:val="00C11B7B"/>
    <w:rsid w:val="00C14739"/>
    <w:rsid w:val="00C16715"/>
    <w:rsid w:val="00C25AE0"/>
    <w:rsid w:val="00C35CDB"/>
    <w:rsid w:val="00C4725A"/>
    <w:rsid w:val="00C6183C"/>
    <w:rsid w:val="00C766F7"/>
    <w:rsid w:val="00C904D5"/>
    <w:rsid w:val="00C90F6A"/>
    <w:rsid w:val="00C940CC"/>
    <w:rsid w:val="00C97EE5"/>
    <w:rsid w:val="00CA2FBB"/>
    <w:rsid w:val="00CA37D0"/>
    <w:rsid w:val="00CA7845"/>
    <w:rsid w:val="00CB4194"/>
    <w:rsid w:val="00CC1E1C"/>
    <w:rsid w:val="00CD63DD"/>
    <w:rsid w:val="00CD7B62"/>
    <w:rsid w:val="00CF7F3E"/>
    <w:rsid w:val="00D0245B"/>
    <w:rsid w:val="00D07322"/>
    <w:rsid w:val="00D37240"/>
    <w:rsid w:val="00D37C3D"/>
    <w:rsid w:val="00D451EE"/>
    <w:rsid w:val="00D5412A"/>
    <w:rsid w:val="00D614DC"/>
    <w:rsid w:val="00D6240F"/>
    <w:rsid w:val="00D75C63"/>
    <w:rsid w:val="00D821BC"/>
    <w:rsid w:val="00D877D5"/>
    <w:rsid w:val="00D919AE"/>
    <w:rsid w:val="00DA35FA"/>
    <w:rsid w:val="00DB445C"/>
    <w:rsid w:val="00DC322D"/>
    <w:rsid w:val="00DE4338"/>
    <w:rsid w:val="00DE4A67"/>
    <w:rsid w:val="00DE572D"/>
    <w:rsid w:val="00DF532A"/>
    <w:rsid w:val="00E06F62"/>
    <w:rsid w:val="00E121F2"/>
    <w:rsid w:val="00E129F9"/>
    <w:rsid w:val="00E227B7"/>
    <w:rsid w:val="00E24B8B"/>
    <w:rsid w:val="00E532B3"/>
    <w:rsid w:val="00E60CF9"/>
    <w:rsid w:val="00E660AE"/>
    <w:rsid w:val="00E70BE3"/>
    <w:rsid w:val="00E809C9"/>
    <w:rsid w:val="00E83736"/>
    <w:rsid w:val="00E909CD"/>
    <w:rsid w:val="00E93F09"/>
    <w:rsid w:val="00E949E1"/>
    <w:rsid w:val="00E96138"/>
    <w:rsid w:val="00EB44F0"/>
    <w:rsid w:val="00EC385D"/>
    <w:rsid w:val="00ED0F74"/>
    <w:rsid w:val="00ED5CCA"/>
    <w:rsid w:val="00ED6D8E"/>
    <w:rsid w:val="00EE3DE5"/>
    <w:rsid w:val="00EE45F4"/>
    <w:rsid w:val="00EE5016"/>
    <w:rsid w:val="00EF6585"/>
    <w:rsid w:val="00F0030B"/>
    <w:rsid w:val="00F049B7"/>
    <w:rsid w:val="00F04FEC"/>
    <w:rsid w:val="00F05BE4"/>
    <w:rsid w:val="00F14322"/>
    <w:rsid w:val="00F20CE3"/>
    <w:rsid w:val="00F332F7"/>
    <w:rsid w:val="00F5117D"/>
    <w:rsid w:val="00F72756"/>
    <w:rsid w:val="00F81B19"/>
    <w:rsid w:val="00F82284"/>
    <w:rsid w:val="00F839E2"/>
    <w:rsid w:val="00FB1001"/>
    <w:rsid w:val="00FB3742"/>
    <w:rsid w:val="00FB4225"/>
    <w:rsid w:val="00FC26E5"/>
    <w:rsid w:val="00FC3AD1"/>
    <w:rsid w:val="00FF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83FC4"/>
  <w15:chartTrackingRefBased/>
  <w15:docId w15:val="{020AEA13-637E-43D7-8594-EF42BC9FA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ko-KR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12E95"/>
    <w:rPr>
      <w:rFonts w:ascii="Consolas" w:eastAsia="맑은 고딕" w:hAnsi="Consolas" w:cs="맑은 고딕"/>
      <w:color w:val="auto"/>
    </w:rPr>
  </w:style>
  <w:style w:type="paragraph" w:styleId="1">
    <w:name w:val="heading 1"/>
    <w:basedOn w:val="a1"/>
    <w:link w:val="1Char"/>
    <w:uiPriority w:val="9"/>
    <w:qFormat/>
    <w:rsid w:val="003120D1"/>
    <w:pPr>
      <w:spacing w:before="600" w:after="60"/>
      <w:ind w:leftChars="100" w:left="440" w:rightChars="100" w:right="100"/>
      <w:outlineLvl w:val="0"/>
    </w:pPr>
    <w:rPr>
      <w:rFonts w:asciiTheme="minorEastAsia" w:hAnsiTheme="minorEastAsia" w:cstheme="minorEastAsia"/>
      <w:b/>
      <w:caps/>
      <w:color w:val="2E2E2E" w:themeColor="accent2"/>
      <w:spacing w:val="14"/>
      <w:sz w:val="24"/>
      <w:szCs w:val="26"/>
    </w:rPr>
  </w:style>
  <w:style w:type="paragraph" w:styleId="2">
    <w:name w:val="heading 2"/>
    <w:basedOn w:val="4"/>
    <w:next w:val="a1"/>
    <w:link w:val="2Char"/>
    <w:autoRedefine/>
    <w:uiPriority w:val="9"/>
    <w:unhideWhenUsed/>
    <w:qFormat/>
    <w:rsid w:val="006337A6"/>
    <w:pPr>
      <w:ind w:leftChars="100" w:left="660" w:rightChars="100" w:right="220" w:hanging="440"/>
      <w:outlineLvl w:val="1"/>
    </w:pPr>
  </w:style>
  <w:style w:type="paragraph" w:styleId="3">
    <w:name w:val="heading 3"/>
    <w:basedOn w:val="2"/>
    <w:next w:val="a1"/>
    <w:link w:val="3Char"/>
    <w:uiPriority w:val="9"/>
    <w:unhideWhenUsed/>
    <w:qFormat/>
    <w:rsid w:val="00FF308E"/>
    <w:pPr>
      <w:outlineLvl w:val="2"/>
    </w:pPr>
  </w:style>
  <w:style w:type="paragraph" w:styleId="4">
    <w:name w:val="heading 4"/>
    <w:basedOn w:val="a1"/>
    <w:next w:val="a1"/>
    <w:link w:val="4Char"/>
    <w:uiPriority w:val="9"/>
    <w:unhideWhenUsed/>
    <w:qFormat/>
    <w:rsid w:val="00FF308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1"/>
    <w:link w:val="5Char"/>
    <w:uiPriority w:val="9"/>
    <w:unhideWhenUsed/>
    <w:qFormat/>
    <w:rsid w:val="00740829"/>
    <w:pPr>
      <w:spacing w:before="40" w:after="0"/>
      <w:ind w:left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1"/>
    <w:link w:val="6Char"/>
    <w:uiPriority w:val="9"/>
    <w:semiHidden/>
    <w:unhideWhenUsed/>
    <w:qFormat/>
    <w:rsid w:val="00740829"/>
    <w:pPr>
      <w:spacing w:before="40" w:after="0"/>
      <w:ind w:left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1"/>
    <w:link w:val="7Char"/>
    <w:uiPriority w:val="9"/>
    <w:semiHidden/>
    <w:unhideWhenUsed/>
    <w:qFormat/>
    <w:rsid w:val="00740829"/>
    <w:pPr>
      <w:spacing w:before="40" w:after="0"/>
      <w:ind w:left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1"/>
    <w:link w:val="8Char"/>
    <w:uiPriority w:val="9"/>
    <w:semiHidden/>
    <w:unhideWhenUsed/>
    <w:qFormat/>
    <w:rsid w:val="00740829"/>
    <w:pPr>
      <w:spacing w:before="40" w:after="0"/>
      <w:ind w:left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1"/>
    <w:link w:val="9Char"/>
    <w:uiPriority w:val="9"/>
    <w:semiHidden/>
    <w:unhideWhenUsed/>
    <w:qFormat/>
    <w:rsid w:val="00740829"/>
    <w:pPr>
      <w:spacing w:before="40" w:after="0"/>
      <w:ind w:left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120D1"/>
    <w:rPr>
      <w:rFonts w:asciiTheme="minorEastAsia" w:hAnsiTheme="minorEastAsia" w:cstheme="minorEastAsia"/>
      <w:b/>
      <w:caps/>
      <w:color w:val="2E2E2E" w:themeColor="accent2"/>
      <w:spacing w:val="14"/>
      <w:sz w:val="24"/>
      <w:szCs w:val="26"/>
    </w:rPr>
  </w:style>
  <w:style w:type="character" w:customStyle="1" w:styleId="2Char">
    <w:name w:val="제목 2 Char"/>
    <w:basedOn w:val="a2"/>
    <w:link w:val="2"/>
    <w:uiPriority w:val="9"/>
    <w:rsid w:val="006337A6"/>
    <w:rPr>
      <w:rFonts w:ascii="Consolas" w:eastAsia="맑은 고딕" w:hAnsi="Consolas" w:cs="맑은 고딕"/>
      <w:b/>
      <w:bCs/>
      <w:color w:val="auto"/>
    </w:rPr>
  </w:style>
  <w:style w:type="character" w:customStyle="1" w:styleId="5Char">
    <w:name w:val="제목 5 Char"/>
    <w:basedOn w:val="a2"/>
    <w:link w:val="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5">
    <w:name w:val="header"/>
    <w:basedOn w:val="a1"/>
    <w:link w:val="Char"/>
    <w:uiPriority w:val="99"/>
    <w:unhideWhenUsed/>
    <w:pPr>
      <w:spacing w:after="0" w:line="240" w:lineRule="auto"/>
    </w:pPr>
  </w:style>
  <w:style w:type="character" w:customStyle="1" w:styleId="Char">
    <w:name w:val="머리글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pPr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</w:style>
  <w:style w:type="paragraph" w:styleId="a7">
    <w:name w:val="caption"/>
    <w:basedOn w:val="a1"/>
    <w:next w:val="a1"/>
    <w:uiPriority w:val="35"/>
    <w:semiHidden/>
    <w:unhideWhenUsed/>
    <w:qFormat/>
    <w:rsid w:val="00BB1F80"/>
    <w:pPr>
      <w:spacing w:after="200" w:line="240" w:lineRule="auto"/>
    </w:pPr>
    <w:rPr>
      <w:i/>
      <w:iCs/>
      <w:szCs w:val="18"/>
    </w:rPr>
  </w:style>
  <w:style w:type="paragraph" w:styleId="a8">
    <w:name w:val="Title"/>
    <w:basedOn w:val="a1"/>
    <w:link w:val="Char1"/>
    <w:autoRedefine/>
    <w:uiPriority w:val="2"/>
    <w:unhideWhenUsed/>
    <w:qFormat/>
    <w:rsid w:val="003120D1"/>
    <w:pPr>
      <w:pBdr>
        <w:left w:val="single" w:sz="48" w:space="10" w:color="000000" w:themeColor="text1"/>
      </w:pBdr>
      <w:spacing w:before="240" w:after="0"/>
      <w:ind w:leftChars="100" w:left="220" w:rightChars="100" w:right="220"/>
      <w:contextualSpacing/>
    </w:pPr>
    <w:rPr>
      <w:rFonts w:asciiTheme="majorEastAsia" w:eastAsiaTheme="majorEastAsia" w:hAnsiTheme="majorEastAsia" w:cstheme="majorEastAsia"/>
      <w:b/>
      <w:caps/>
      <w:color w:val="626262" w:themeColor="accent2" w:themeTint="BF"/>
      <w:spacing w:val="6"/>
      <w:sz w:val="32"/>
      <w:szCs w:val="56"/>
    </w:rPr>
  </w:style>
  <w:style w:type="character" w:customStyle="1" w:styleId="Char1">
    <w:name w:val="제목 Char"/>
    <w:basedOn w:val="a2"/>
    <w:link w:val="a8"/>
    <w:uiPriority w:val="2"/>
    <w:rsid w:val="003120D1"/>
    <w:rPr>
      <w:rFonts w:asciiTheme="majorEastAsia" w:eastAsiaTheme="majorEastAsia" w:hAnsiTheme="majorEastAsia" w:cstheme="majorEastAsia"/>
      <w:b/>
      <w:caps/>
      <w:color w:val="626262" w:themeColor="accent2" w:themeTint="BF"/>
      <w:spacing w:val="6"/>
      <w:sz w:val="32"/>
      <w:szCs w:val="56"/>
    </w:rPr>
  </w:style>
  <w:style w:type="paragraph" w:styleId="a9">
    <w:name w:val="Subtitle"/>
    <w:basedOn w:val="a1"/>
    <w:next w:val="a1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a">
    <w:name w:val="Date"/>
    <w:basedOn w:val="a1"/>
    <w:next w:val="a8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2"/>
    <w:link w:val="aa"/>
    <w:uiPriority w:val="2"/>
    <w:rPr>
      <w:sz w:val="28"/>
    </w:rPr>
  </w:style>
  <w:style w:type="character" w:styleId="ab">
    <w:name w:val="Intense Emphasis"/>
    <w:basedOn w:val="a2"/>
    <w:uiPriority w:val="21"/>
    <w:semiHidden/>
    <w:unhideWhenUsed/>
    <w:qFormat/>
    <w:rPr>
      <w:b/>
      <w:iCs/>
      <w:color w:val="2E2E2E" w:themeColor="accent2"/>
    </w:rPr>
  </w:style>
  <w:style w:type="paragraph" w:styleId="ac">
    <w:name w:val="Intense Quote"/>
    <w:basedOn w:val="a1"/>
    <w:next w:val="a1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2"/>
    <w:link w:val="ac"/>
    <w:uiPriority w:val="30"/>
    <w:semiHidden/>
    <w:rPr>
      <w:b/>
      <w:i/>
      <w:iCs/>
      <w:color w:val="2E2E2E" w:themeColor="accent2"/>
    </w:rPr>
  </w:style>
  <w:style w:type="character" w:styleId="ad">
    <w:name w:val="Intense Reference"/>
    <w:basedOn w:val="a2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e">
    <w:name w:val="Quote"/>
    <w:basedOn w:val="a1"/>
    <w:next w:val="a1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2"/>
    <w:link w:val="ae"/>
    <w:uiPriority w:val="29"/>
    <w:semiHidden/>
    <w:rPr>
      <w:i/>
      <w:iCs/>
    </w:rPr>
  </w:style>
  <w:style w:type="character" w:styleId="af">
    <w:name w:val="Strong"/>
    <w:basedOn w:val="a2"/>
    <w:uiPriority w:val="22"/>
    <w:semiHidden/>
    <w:unhideWhenUsed/>
    <w:qFormat/>
    <w:rPr>
      <w:b/>
      <w:bCs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707070" w:themeColor="accent1"/>
    </w:rPr>
  </w:style>
  <w:style w:type="character" w:styleId="af1">
    <w:name w:val="Subtle Reference"/>
    <w:basedOn w:val="a2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1"/>
    <w:uiPriority w:val="39"/>
    <w:unhideWhenUsed/>
    <w:qFormat/>
    <w:pPr>
      <w:outlineLvl w:val="9"/>
    </w:pPr>
  </w:style>
  <w:style w:type="character" w:customStyle="1" w:styleId="Char2">
    <w:name w:val="부제 Char"/>
    <w:basedOn w:val="a2"/>
    <w:link w:val="a9"/>
    <w:uiPriority w:val="11"/>
    <w:semiHidden/>
    <w:rPr>
      <w:rFonts w:eastAsiaTheme="minorEastAsia"/>
      <w:i/>
      <w:spacing w:val="15"/>
      <w:sz w:val="32"/>
    </w:rPr>
  </w:style>
  <w:style w:type="character" w:styleId="af2">
    <w:name w:val="Placeholder Text"/>
    <w:basedOn w:val="a2"/>
    <w:uiPriority w:val="99"/>
    <w:semiHidden/>
    <w:rsid w:val="00793758"/>
    <w:rPr>
      <w:color w:val="707070" w:themeColor="text2"/>
    </w:rPr>
  </w:style>
  <w:style w:type="paragraph" w:styleId="af3">
    <w:name w:val="Balloon Text"/>
    <w:basedOn w:val="a1"/>
    <w:link w:val="Char6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6">
    <w:name w:val="풍선 도움말 텍스트 Char"/>
    <w:basedOn w:val="a2"/>
    <w:link w:val="af3"/>
    <w:uiPriority w:val="99"/>
    <w:semiHidden/>
    <w:rsid w:val="00BB1F80"/>
    <w:rPr>
      <w:rFonts w:ascii="Segoe UI" w:hAnsi="Segoe UI" w:cs="Segoe UI"/>
      <w:szCs w:val="18"/>
    </w:rPr>
  </w:style>
  <w:style w:type="paragraph" w:styleId="30">
    <w:name w:val="Body Text 3"/>
    <w:basedOn w:val="a1"/>
    <w:link w:val="3Char0"/>
    <w:uiPriority w:val="99"/>
    <w:semiHidden/>
    <w:unhideWhenUsed/>
    <w:rsid w:val="00BB1F80"/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BB1F80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BB1F80"/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BB1F80"/>
    <w:rPr>
      <w:szCs w:val="16"/>
    </w:rPr>
  </w:style>
  <w:style w:type="character" w:styleId="af4">
    <w:name w:val="annotation reference"/>
    <w:basedOn w:val="a2"/>
    <w:uiPriority w:val="99"/>
    <w:semiHidden/>
    <w:unhideWhenUsed/>
    <w:rsid w:val="00BB1F80"/>
    <w:rPr>
      <w:sz w:val="22"/>
      <w:szCs w:val="16"/>
    </w:rPr>
  </w:style>
  <w:style w:type="paragraph" w:styleId="af5">
    <w:name w:val="annotation text"/>
    <w:basedOn w:val="a1"/>
    <w:link w:val="Char7"/>
    <w:uiPriority w:val="99"/>
    <w:semiHidden/>
    <w:unhideWhenUsed/>
    <w:rsid w:val="00BB1F80"/>
    <w:pPr>
      <w:spacing w:line="240" w:lineRule="auto"/>
    </w:pPr>
    <w:rPr>
      <w:szCs w:val="20"/>
    </w:rPr>
  </w:style>
  <w:style w:type="character" w:customStyle="1" w:styleId="Char7">
    <w:name w:val="메모 텍스트 Char"/>
    <w:basedOn w:val="a2"/>
    <w:link w:val="af5"/>
    <w:uiPriority w:val="99"/>
    <w:semiHidden/>
    <w:rsid w:val="00BB1F80"/>
    <w:rPr>
      <w:szCs w:val="20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BB1F80"/>
    <w:rPr>
      <w:b/>
      <w:bCs/>
    </w:rPr>
  </w:style>
  <w:style w:type="character" w:customStyle="1" w:styleId="Char8">
    <w:name w:val="메모 주제 Char"/>
    <w:basedOn w:val="Char7"/>
    <w:link w:val="af6"/>
    <w:uiPriority w:val="99"/>
    <w:semiHidden/>
    <w:rsid w:val="00BB1F80"/>
    <w:rPr>
      <w:b/>
      <w:bCs/>
      <w:szCs w:val="20"/>
    </w:rPr>
  </w:style>
  <w:style w:type="paragraph" w:styleId="af7">
    <w:name w:val="endnote text"/>
    <w:basedOn w:val="a1"/>
    <w:link w:val="Char9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9">
    <w:name w:val="미주 텍스트 Char"/>
    <w:basedOn w:val="a2"/>
    <w:link w:val="af7"/>
    <w:uiPriority w:val="99"/>
    <w:semiHidden/>
    <w:rsid w:val="00BB1F80"/>
    <w:rPr>
      <w:szCs w:val="20"/>
    </w:rPr>
  </w:style>
  <w:style w:type="paragraph" w:styleId="af8">
    <w:name w:val="Document Map"/>
    <w:basedOn w:val="a1"/>
    <w:link w:val="Chara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a">
    <w:name w:val="문서 구조 Char"/>
    <w:basedOn w:val="a2"/>
    <w:link w:val="af8"/>
    <w:uiPriority w:val="99"/>
    <w:semiHidden/>
    <w:rsid w:val="00BB1F80"/>
    <w:rPr>
      <w:rFonts w:ascii="Segoe UI" w:hAnsi="Segoe UI" w:cs="Segoe UI"/>
      <w:szCs w:val="16"/>
    </w:rPr>
  </w:style>
  <w:style w:type="paragraph" w:styleId="af9">
    <w:name w:val="envelope return"/>
    <w:basedOn w:val="a1"/>
    <w:uiPriority w:val="99"/>
    <w:semiHidden/>
    <w:unhideWhenUsed/>
    <w:rsid w:val="00BB1F80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1"/>
    <w:link w:val="Charb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b">
    <w:name w:val="각주 텍스트 Char"/>
    <w:basedOn w:val="a2"/>
    <w:link w:val="afa"/>
    <w:uiPriority w:val="99"/>
    <w:semiHidden/>
    <w:rsid w:val="00BB1F80"/>
    <w:rPr>
      <w:szCs w:val="20"/>
    </w:rPr>
  </w:style>
  <w:style w:type="character" w:styleId="HTML">
    <w:name w:val="HTML Code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unhideWhenUsed/>
    <w:rsid w:val="00BB1F80"/>
    <w:pPr>
      <w:spacing w:after="0" w:line="240" w:lineRule="auto"/>
    </w:pPr>
    <w:rPr>
      <w:szCs w:val="20"/>
    </w:rPr>
  </w:style>
  <w:style w:type="character" w:customStyle="1" w:styleId="HTMLChar">
    <w:name w:val="미리 서식이 지정된 HTML Char"/>
    <w:basedOn w:val="a2"/>
    <w:link w:val="HTML1"/>
    <w:uiPriority w:val="99"/>
    <w:rsid w:val="00BB1F80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afb">
    <w:name w:val="macro"/>
    <w:link w:val="Charc"/>
    <w:uiPriority w:val="99"/>
    <w:semiHidden/>
    <w:unhideWhenUsed/>
    <w:rsid w:val="00BB1F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c">
    <w:name w:val="매크로 텍스트 Char"/>
    <w:basedOn w:val="a2"/>
    <w:link w:val="afb"/>
    <w:uiPriority w:val="99"/>
    <w:semiHidden/>
    <w:rsid w:val="00BB1F80"/>
    <w:rPr>
      <w:rFonts w:ascii="Consolas" w:hAnsi="Consolas"/>
      <w:szCs w:val="20"/>
    </w:rPr>
  </w:style>
  <w:style w:type="paragraph" w:styleId="afc">
    <w:name w:val="Plain Text"/>
    <w:basedOn w:val="a1"/>
    <w:link w:val="Chard"/>
    <w:uiPriority w:val="99"/>
    <w:semiHidden/>
    <w:unhideWhenUsed/>
    <w:rsid w:val="00BB1F80"/>
    <w:pPr>
      <w:spacing w:after="0" w:line="240" w:lineRule="auto"/>
    </w:pPr>
    <w:rPr>
      <w:szCs w:val="21"/>
    </w:rPr>
  </w:style>
  <w:style w:type="character" w:customStyle="1" w:styleId="Chard">
    <w:name w:val="글자만 Char"/>
    <w:basedOn w:val="a2"/>
    <w:link w:val="afc"/>
    <w:uiPriority w:val="99"/>
    <w:semiHidden/>
    <w:rsid w:val="00BB1F80"/>
    <w:rPr>
      <w:rFonts w:ascii="Consolas" w:hAnsi="Consolas"/>
      <w:szCs w:val="21"/>
    </w:rPr>
  </w:style>
  <w:style w:type="paragraph" w:styleId="afd">
    <w:name w:val="Message Header"/>
    <w:basedOn w:val="a1"/>
    <w:link w:val="Chare"/>
    <w:uiPriority w:val="99"/>
    <w:semiHidden/>
    <w:unhideWhenUsed/>
    <w:rsid w:val="007937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535353" w:themeColor="accent1" w:themeShade="BF"/>
      <w:sz w:val="24"/>
      <w:szCs w:val="24"/>
    </w:rPr>
  </w:style>
  <w:style w:type="character" w:customStyle="1" w:styleId="Chare">
    <w:name w:val="메시지 머리글 Char"/>
    <w:basedOn w:val="a2"/>
    <w:link w:val="afd"/>
    <w:uiPriority w:val="99"/>
    <w:semiHidden/>
    <w:rsid w:val="00793758"/>
    <w:rPr>
      <w:rFonts w:asciiTheme="majorHAnsi" w:eastAsiaTheme="majorEastAsia" w:hAnsiTheme="majorHAnsi" w:cstheme="majorBidi"/>
      <w:color w:val="535353" w:themeColor="accent1" w:themeShade="BF"/>
      <w:sz w:val="24"/>
      <w:szCs w:val="24"/>
      <w:shd w:val="pct20" w:color="auto" w:fill="auto"/>
    </w:rPr>
  </w:style>
  <w:style w:type="paragraph" w:styleId="a0">
    <w:name w:val="List Number"/>
    <w:basedOn w:val="a1"/>
    <w:uiPriority w:val="10"/>
    <w:qFormat/>
    <w:rsid w:val="003F2336"/>
    <w:pPr>
      <w:numPr>
        <w:numId w:val="6"/>
      </w:numPr>
      <w:ind w:left="1080"/>
      <w:contextualSpacing/>
    </w:pPr>
  </w:style>
  <w:style w:type="paragraph" w:styleId="a">
    <w:name w:val="List Bullet"/>
    <w:basedOn w:val="a1"/>
    <w:uiPriority w:val="10"/>
    <w:rsid w:val="003F2336"/>
    <w:pPr>
      <w:numPr>
        <w:numId w:val="11"/>
      </w:numPr>
      <w:ind w:left="1080"/>
      <w:contextualSpacing/>
    </w:pPr>
  </w:style>
  <w:style w:type="paragraph" w:styleId="10">
    <w:name w:val="toc 1"/>
    <w:basedOn w:val="a1"/>
    <w:next w:val="a1"/>
    <w:autoRedefine/>
    <w:uiPriority w:val="39"/>
    <w:unhideWhenUsed/>
    <w:rsid w:val="0075219C"/>
    <w:pPr>
      <w:ind w:left="0"/>
    </w:pPr>
  </w:style>
  <w:style w:type="paragraph" w:styleId="20">
    <w:name w:val="toc 2"/>
    <w:basedOn w:val="a1"/>
    <w:next w:val="a1"/>
    <w:autoRedefine/>
    <w:uiPriority w:val="39"/>
    <w:unhideWhenUsed/>
    <w:rsid w:val="0075219C"/>
    <w:pPr>
      <w:ind w:leftChars="200" w:left="425"/>
    </w:pPr>
  </w:style>
  <w:style w:type="character" w:styleId="afe">
    <w:name w:val="Hyperlink"/>
    <w:basedOn w:val="a2"/>
    <w:uiPriority w:val="99"/>
    <w:unhideWhenUsed/>
    <w:rsid w:val="0075219C"/>
    <w:rPr>
      <w:color w:val="407F83" w:themeColor="hyperlink"/>
      <w:u w:val="single"/>
    </w:rPr>
  </w:style>
  <w:style w:type="paragraph" w:styleId="32">
    <w:name w:val="toc 3"/>
    <w:basedOn w:val="a1"/>
    <w:next w:val="a1"/>
    <w:autoRedefine/>
    <w:uiPriority w:val="39"/>
    <w:unhideWhenUsed/>
    <w:rsid w:val="0075219C"/>
    <w:pPr>
      <w:spacing w:after="100" w:line="259" w:lineRule="auto"/>
      <w:ind w:left="440"/>
    </w:pPr>
    <w:rPr>
      <w:rFonts w:cs="Times New Roman"/>
    </w:rPr>
  </w:style>
  <w:style w:type="character" w:styleId="aff">
    <w:name w:val="FollowedHyperlink"/>
    <w:basedOn w:val="a2"/>
    <w:uiPriority w:val="99"/>
    <w:semiHidden/>
    <w:unhideWhenUsed/>
    <w:rsid w:val="004A7C6D"/>
    <w:rPr>
      <w:color w:val="2B8073" w:themeColor="followedHyperlink"/>
      <w:u w:val="single"/>
    </w:rPr>
  </w:style>
  <w:style w:type="character" w:customStyle="1" w:styleId="3Char">
    <w:name w:val="제목 3 Char"/>
    <w:basedOn w:val="a2"/>
    <w:link w:val="3"/>
    <w:uiPriority w:val="9"/>
    <w:rsid w:val="00FF308E"/>
    <w:rPr>
      <w:rFonts w:ascii="Consolas" w:eastAsia="맑은 고딕" w:hAnsi="Consolas" w:cs="맑은 고딕"/>
      <w:b/>
      <w:bCs/>
      <w:color w:val="auto"/>
    </w:rPr>
  </w:style>
  <w:style w:type="character" w:customStyle="1" w:styleId="4Char">
    <w:name w:val="제목 4 Char"/>
    <w:basedOn w:val="a2"/>
    <w:link w:val="4"/>
    <w:uiPriority w:val="9"/>
    <w:rsid w:val="00FF308E"/>
    <w:rPr>
      <w:rFonts w:ascii="Consolas" w:eastAsia="맑은 고딕" w:hAnsi="Consolas" w:cs="맑은 고딕"/>
      <w:b/>
      <w:bCs/>
      <w:color w:val="auto"/>
    </w:rPr>
  </w:style>
  <w:style w:type="paragraph" w:styleId="aff0">
    <w:name w:val="List Paragraph"/>
    <w:basedOn w:val="a1"/>
    <w:uiPriority w:val="34"/>
    <w:unhideWhenUsed/>
    <w:qFormat/>
    <w:rsid w:val="00D821BC"/>
    <w:pPr>
      <w:ind w:leftChars="400" w:left="800"/>
    </w:pPr>
  </w:style>
  <w:style w:type="character" w:styleId="aff1">
    <w:name w:val="Unresolved Mention"/>
    <w:basedOn w:val="a2"/>
    <w:uiPriority w:val="99"/>
    <w:semiHidden/>
    <w:unhideWhenUsed/>
    <w:rsid w:val="00B81C05"/>
    <w:rPr>
      <w:color w:val="605E5C"/>
      <w:shd w:val="clear" w:color="auto" w:fill="E1DFDD"/>
    </w:rPr>
  </w:style>
  <w:style w:type="table" w:styleId="aff2">
    <w:name w:val="Table Grid"/>
    <w:basedOn w:val="a3"/>
    <w:uiPriority w:val="39"/>
    <w:rsid w:val="00730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PlainText0">
    <w:name w:val="MsoPlainText"/>
    <w:basedOn w:val="a1"/>
    <w:rsid w:val="0005681C"/>
    <w:pPr>
      <w:widowControl w:val="0"/>
      <w:wordWrap w:val="0"/>
      <w:autoSpaceDE w:val="0"/>
      <w:autoSpaceDN w:val="0"/>
      <w:spacing w:after="200" w:line="273" w:lineRule="auto"/>
      <w:ind w:left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paragraph" w:customStyle="1" w:styleId="aff3">
    <w:name w:val="바탕글"/>
    <w:basedOn w:val="a1"/>
    <w:rsid w:val="0005681C"/>
    <w:pPr>
      <w:widowControl w:val="0"/>
      <w:wordWrap w:val="0"/>
      <w:autoSpaceDE w:val="0"/>
      <w:autoSpaceDN w:val="0"/>
      <w:spacing w:after="0" w:line="384" w:lineRule="auto"/>
      <w:ind w:left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p\AppData\Roaming\Microsoft\Templates\&#44060;&#50836;%20&#47564;&#46308;&#44592;.dotx" TargetMode="External"/></Relationships>
</file>

<file path=word/theme/theme1.xml><?xml version="1.0" encoding="utf-8"?>
<a:theme xmlns:a="http://schemas.openxmlformats.org/drawingml/2006/main" name="Outline">
  <a:themeElements>
    <a:clrScheme name="Custom 1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407F83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BC63-B230-4827-829E-C10D882B8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</Template>
  <TotalTime>424</TotalTime>
  <Pages>10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유진 이</cp:lastModifiedBy>
  <cp:revision>32</cp:revision>
  <dcterms:created xsi:type="dcterms:W3CDTF">2019-05-22T06:11:00Z</dcterms:created>
  <dcterms:modified xsi:type="dcterms:W3CDTF">2019-05-22T13:16:00Z</dcterms:modified>
</cp:coreProperties>
</file>